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E65DD" w14:textId="68FF2E9F" w:rsidR="00F177A3" w:rsidRDefault="00B10755" w:rsidP="007E705E">
      <w:pPr>
        <w:pStyle w:val="Title"/>
        <w:jc w:val="center"/>
      </w:pPr>
      <w:r>
        <w:t>Harsha Kumar</w:t>
      </w:r>
    </w:p>
    <w:p w14:paraId="53FD355C" w14:textId="092D91DA" w:rsidR="0091048D" w:rsidRPr="0091048D" w:rsidRDefault="0091048D" w:rsidP="007E705E">
      <w:pPr>
        <w:pStyle w:val="Title"/>
        <w:jc w:val="center"/>
        <w:rPr>
          <w:sz w:val="16"/>
          <w:szCs w:val="16"/>
        </w:rPr>
      </w:pPr>
      <w:r w:rsidRPr="0091048D">
        <w:rPr>
          <w:sz w:val="16"/>
          <w:szCs w:val="16"/>
        </w:rPr>
        <w:t xml:space="preserve">(Test/QA Program Manager, Delivery Manager- PMP, Prince2 Agile Practitioner, </w:t>
      </w:r>
      <w:proofErr w:type="spellStart"/>
      <w:r w:rsidRPr="0091048D">
        <w:rPr>
          <w:sz w:val="16"/>
          <w:szCs w:val="16"/>
        </w:rPr>
        <w:t>SAFe</w:t>
      </w:r>
      <w:proofErr w:type="spellEnd"/>
      <w:r w:rsidRPr="0091048D">
        <w:rPr>
          <w:sz w:val="16"/>
          <w:szCs w:val="16"/>
        </w:rPr>
        <w:t xml:space="preserve"> Agilist, RPA, Automation, DevOps)</w:t>
      </w:r>
    </w:p>
    <w:p w14:paraId="4B3690C6" w14:textId="3D528902" w:rsidR="00F177A3" w:rsidRDefault="007E70B0" w:rsidP="007E705E">
      <w:pPr>
        <w:pStyle w:val="Subtitle"/>
        <w:jc w:val="center"/>
      </w:pPr>
      <w:r>
        <w:t>India</w:t>
      </w:r>
      <w:r w:rsidR="00B10755">
        <w:t xml:space="preserve"> • Mobile: +919764946940/+9</w:t>
      </w:r>
      <w:r w:rsidR="00866939">
        <w:t>18951525204</w:t>
      </w:r>
      <w:r w:rsidR="00B10755">
        <w:t xml:space="preserve"> •</w:t>
      </w:r>
      <w:r w:rsidR="00F177A3">
        <w:t xml:space="preserve"> </w:t>
      </w:r>
      <w:r w:rsidR="00B10755">
        <w:t>Email:</w:t>
      </w:r>
      <w:r w:rsidR="00F177A3">
        <w:t xml:space="preserve"> </w:t>
      </w:r>
      <w:hyperlink r:id="rId12" w:history="1">
        <w:r w:rsidR="00B10755" w:rsidRPr="00080E36">
          <w:rPr>
            <w:rStyle w:val="Hyperlink"/>
          </w:rPr>
          <w:t>harsha.kc@outlook.com</w:t>
        </w:r>
      </w:hyperlink>
      <w:r w:rsidR="00B10755">
        <w:t xml:space="preserve">, </w:t>
      </w:r>
      <w:hyperlink r:id="rId13" w:history="1">
        <w:r w:rsidR="00B10755" w:rsidRPr="00080E36">
          <w:rPr>
            <w:rStyle w:val="Hyperlink"/>
          </w:rPr>
          <w:t>harsh.kc@gmail.com</w:t>
        </w:r>
      </w:hyperlink>
      <w:r w:rsidR="00B10755">
        <w:tab/>
      </w:r>
    </w:p>
    <w:p w14:paraId="6BB1A7D5" w14:textId="1D1AEAD8" w:rsidR="00B10755" w:rsidRPr="00B10755" w:rsidRDefault="00B10755" w:rsidP="00B10755">
      <w:r>
        <w:tab/>
      </w:r>
      <w:r>
        <w:tab/>
      </w:r>
      <w:r>
        <w:tab/>
      </w:r>
      <w:r>
        <w:tab/>
      </w:r>
      <w:r>
        <w:tab/>
      </w:r>
      <w:r>
        <w:tab/>
      </w:r>
      <w:r>
        <w:tab/>
      </w:r>
      <w:r>
        <w:tab/>
        <w:t>LinkedIn:</w:t>
      </w:r>
      <w:r w:rsidRPr="00B10755">
        <w:t xml:space="preserve"> </w:t>
      </w:r>
      <w:hyperlink r:id="rId14" w:history="1">
        <w:r>
          <w:rPr>
            <w:rStyle w:val="Hyperlink"/>
          </w:rPr>
          <w:t>https://www.linkedin.com/in/harsha-kumar-prince2-agile/</w:t>
        </w:r>
      </w:hyperlink>
      <w:r>
        <w:t xml:space="preserve"> </w:t>
      </w:r>
    </w:p>
    <w:p w14:paraId="0E178889" w14:textId="0BE88536" w:rsidR="00F177A3" w:rsidRDefault="00690D38" w:rsidP="007E705E">
      <w:r w:rsidRPr="00690D38">
        <w:rPr>
          <w:b/>
          <w:bCs/>
        </w:rPr>
        <w:t>Agile Software Quality Assurance Leader</w:t>
      </w:r>
      <w:r w:rsidR="00603616">
        <w:rPr>
          <w:b/>
          <w:bCs/>
        </w:rPr>
        <w:t xml:space="preserve"> with</w:t>
      </w:r>
      <w:r w:rsidRPr="00690D38">
        <w:t xml:space="preserve">17+ years of mastery in Software Quality Engineering &amp; Delivery across STLC and SDLC frameworks. Specialized in </w:t>
      </w:r>
      <w:r w:rsidR="00603616">
        <w:t xml:space="preserve">E2E delivery, </w:t>
      </w:r>
      <w:r w:rsidRPr="00690D38">
        <w:t>full-stack testing and integrating DevOps methodologies to streamline development cycles and enhance product quality. My leadership in deploying AI-driven testing tools has catalyzed breakthrough innovations in quality assurance, driving operational excellence in disruptive tech landscapes. Proficient in orchestrating comprehensive testing strategies from planning through post-launch, I excel in nurturing high-performance teams and pioneering quality transformations. My approach synergizes strategic foresight with hands-on technical prowess, delivering resilient, scalable solutions that propel continuous improvement</w:t>
      </w:r>
      <w:r w:rsidR="00B26DAA">
        <w:t xml:space="preserve">, </w:t>
      </w:r>
      <w:r w:rsidR="00474232">
        <w:t>customer,</w:t>
      </w:r>
      <w:r w:rsidR="00B26DAA">
        <w:t xml:space="preserve"> and</w:t>
      </w:r>
      <w:r w:rsidRPr="00690D38">
        <w:t xml:space="preserve"> value-centric outcomes in complex project ecosystems.</w:t>
      </w:r>
      <w:r w:rsidR="00905671">
        <w:t xml:space="preserve"> </w:t>
      </w:r>
      <w:r w:rsidR="0072728A" w:rsidRPr="0072728A">
        <w:t>Certified in Generative AI, proficiently leveraged GitHub Copilot and large language models to enhance project quality and spearhead innovative new product initiatives (NPI).</w:t>
      </w:r>
      <w:r w:rsidR="004C0509">
        <w:t xml:space="preserve"> Managing SME’s , Manager’s, cross functional teams across the globe.</w:t>
      </w:r>
    </w:p>
    <w:p w14:paraId="1D9BFBB9" w14:textId="04CA6B85" w:rsidR="00020561" w:rsidRDefault="00020561" w:rsidP="007E705E">
      <w:r w:rsidRPr="00020561">
        <w:t>In my role, I adeptly navigate the agile</w:t>
      </w:r>
      <w:r w:rsidR="00297D19">
        <w:t xml:space="preserve">/scrum methodologies </w:t>
      </w:r>
      <w:r w:rsidRPr="00020561">
        <w:t xml:space="preserve">landscape, expertly prioritizing backlog items and requirements to keep pace with dynamic project needs. I am proficient in analyzing features, user stories, and defects to ensure comprehensive coverage. My responsibilities extend to crafting detailed test strategies, plans, and reports that underpin the QA process. My leadership skills shine in conflict and people management, </w:t>
      </w:r>
      <w:r w:rsidR="00EE7FC7">
        <w:t xml:space="preserve">Continuous learning and improving, </w:t>
      </w:r>
      <w:r w:rsidRPr="00020561">
        <w:t>fostering a collaborative team environment, while my strategic input in product management drives project success.</w:t>
      </w:r>
      <w:r w:rsidR="001A75C7">
        <w:t xml:space="preserve"> P</w:t>
      </w:r>
      <w:r w:rsidR="001A75C7" w:rsidRPr="001A75C7">
        <w:t>roficient in end-to-end testing for leading disruptive software and provide oversight on all aspects of testing including test strategy development, test planning, execution, environment management, test automation, defect management, post-implementation support, and managing both hiring and external vendor relationships. Enthusiastic, eager to contribute to company success through hard work, attention to detail, and excellent organizational skills. Articulated SOP, SLA, OLA</w:t>
      </w:r>
      <w:r w:rsidR="00E24AD8">
        <w:t>, QBR</w:t>
      </w:r>
      <w:r w:rsidR="001A75C7" w:rsidRPr="001A75C7">
        <w:t xml:space="preserve"> by workings with Business Teams, Customer and Cross-functional teams to deliver value and fit for purpose solutions. Managed end to end integration and delivery of projects.</w:t>
      </w:r>
      <w:r w:rsidR="00C54411">
        <w:t xml:space="preserve"> </w:t>
      </w:r>
    </w:p>
    <w:p w14:paraId="2127D62E" w14:textId="44774156" w:rsidR="009E3360" w:rsidRDefault="009E3360" w:rsidP="007E705E">
      <w:pPr>
        <w:rPr>
          <w:rStyle w:val="Shade"/>
          <w:rFonts w:asciiTheme="majorHAnsi" w:eastAsiaTheme="majorEastAsia" w:hAnsiTheme="majorHAnsi" w:cstheme="majorBidi"/>
          <w:b/>
          <w:color w:val="262626" w:themeColor="text1" w:themeTint="D9"/>
          <w:spacing w:val="48"/>
          <w:sz w:val="32"/>
          <w:szCs w:val="32"/>
        </w:rPr>
      </w:pPr>
      <w:r w:rsidRPr="009E3360">
        <w:rPr>
          <w:rStyle w:val="Shade"/>
          <w:rFonts w:asciiTheme="majorHAnsi" w:eastAsiaTheme="majorEastAsia" w:hAnsiTheme="majorHAnsi" w:cstheme="majorBidi"/>
          <w:b/>
          <w:color w:val="262626" w:themeColor="text1" w:themeTint="D9"/>
          <w:spacing w:val="48"/>
          <w:sz w:val="32"/>
          <w:szCs w:val="32"/>
        </w:rPr>
        <w:t>Achievement</w:t>
      </w:r>
      <w:r w:rsidR="00C526A3">
        <w:rPr>
          <w:rStyle w:val="Shade"/>
          <w:rFonts w:asciiTheme="majorHAnsi" w:eastAsiaTheme="majorEastAsia" w:hAnsiTheme="majorHAnsi" w:cstheme="majorBidi"/>
          <w:b/>
          <w:color w:val="262626" w:themeColor="text1" w:themeTint="D9"/>
          <w:spacing w:val="48"/>
          <w:sz w:val="32"/>
          <w:szCs w:val="32"/>
        </w:rPr>
        <w:t>s</w:t>
      </w:r>
    </w:p>
    <w:p w14:paraId="7424E40E" w14:textId="78A4BB5A" w:rsidR="009E3360" w:rsidRDefault="0057519B" w:rsidP="009E3360">
      <w:pPr>
        <w:pStyle w:val="ListParagraph"/>
        <w:numPr>
          <w:ilvl w:val="0"/>
          <w:numId w:val="13"/>
        </w:numPr>
      </w:pPr>
      <w:r>
        <w:t>Innovated</w:t>
      </w:r>
      <w:r w:rsidR="009E3360" w:rsidRPr="007E58F4">
        <w:t xml:space="preserve"> and deployed </w:t>
      </w:r>
      <w:r>
        <w:t>real time</w:t>
      </w:r>
      <w:r w:rsidR="009E3360" w:rsidRPr="007E58F4">
        <w:t xml:space="preserve"> Power BI</w:t>
      </w:r>
      <w:r w:rsidR="009E3360">
        <w:t xml:space="preserve"> Live</w:t>
      </w:r>
      <w:r w:rsidR="009E3360" w:rsidRPr="007E58F4">
        <w:t xml:space="preserve"> dashboards for comprehensive defect analysis, catalyzing swift organizational adoption. This pioneering tool unveiled crucial insights into performance bottlenecks and enhancement opportunities, propelling a culture of data-driven decision-making and strategic improvements across the enterprise.</w:t>
      </w:r>
      <w:r w:rsidR="009E3360">
        <w:t xml:space="preserve"> This reduced the overhead on employees</w:t>
      </w:r>
      <w:r w:rsidR="00454013">
        <w:t xml:space="preserve"> and leadership.</w:t>
      </w:r>
      <w:r w:rsidR="00D81F18">
        <w:t xml:space="preserve"> This was later transformed to </w:t>
      </w:r>
      <w:r w:rsidR="002431C7">
        <w:t>project</w:t>
      </w:r>
      <w:r w:rsidR="00D81F18">
        <w:t xml:space="preserve"> score card</w:t>
      </w:r>
      <w:r w:rsidR="002431C7">
        <w:t xml:space="preserve"> </w:t>
      </w:r>
      <w:r w:rsidR="002431C7" w:rsidRPr="002431C7">
        <w:t xml:space="preserve">which promoted Software Process Improvement (SPI) and successfully </w:t>
      </w:r>
      <w:r w:rsidR="002431C7">
        <w:t>mitigated the</w:t>
      </w:r>
      <w:r w:rsidR="002431C7" w:rsidRPr="002431C7">
        <w:t xml:space="preserve"> gaps.</w:t>
      </w:r>
    </w:p>
    <w:p w14:paraId="219BA59D" w14:textId="60CC375C" w:rsidR="009E3360" w:rsidRDefault="009E3360" w:rsidP="009E3360">
      <w:pPr>
        <w:pStyle w:val="ListParagraph"/>
        <w:numPr>
          <w:ilvl w:val="0"/>
          <w:numId w:val="13"/>
        </w:numPr>
      </w:pPr>
      <w:r w:rsidRPr="00483AA3">
        <w:t xml:space="preserve">Crafted a comprehensive policy enhancing user experience consistency and security across </w:t>
      </w:r>
      <w:r w:rsidR="00013FF5">
        <w:t xml:space="preserve">Android, iOS, </w:t>
      </w:r>
      <w:r w:rsidR="003B4C73">
        <w:t>Windows,</w:t>
      </w:r>
      <w:r w:rsidR="00013FF5">
        <w:t xml:space="preserve"> and Mac </w:t>
      </w:r>
      <w:r w:rsidRPr="00483AA3">
        <w:t>platforms, significantly improving engagement and trust, while optimizing lifecycle management and reducing compatibility testing costs.</w:t>
      </w:r>
      <w:r w:rsidR="00870200">
        <w:t xml:space="preserve"> </w:t>
      </w:r>
    </w:p>
    <w:p w14:paraId="673CC003" w14:textId="39F415D3" w:rsidR="000B0271" w:rsidRDefault="000B0271" w:rsidP="009E3360">
      <w:pPr>
        <w:pStyle w:val="ListParagraph"/>
        <w:numPr>
          <w:ilvl w:val="0"/>
          <w:numId w:val="13"/>
        </w:numPr>
      </w:pPr>
      <w:r w:rsidRPr="000B0271">
        <w:t>Spearheaded Agile team expansion, driving testing and automation excellence, and fostering an innovative engineering culture recognized by the 'Extra Miler' and '</w:t>
      </w:r>
      <w:proofErr w:type="spellStart"/>
      <w:r w:rsidRPr="000B0271">
        <w:t>Innovision</w:t>
      </w:r>
      <w:proofErr w:type="spellEnd"/>
      <w:r w:rsidRPr="000B0271">
        <w:t xml:space="preserve">' awards for exceptional client service and patent contributions </w:t>
      </w:r>
      <w:r>
        <w:t xml:space="preserve">at </w:t>
      </w:r>
      <w:r w:rsidRPr="000B0271">
        <w:t>(</w:t>
      </w:r>
      <w:r>
        <w:t xml:space="preserve">NVIDIA - </w:t>
      </w:r>
      <w:r w:rsidRPr="000B0271">
        <w:t>US 9437165, US 9329984, US 20150106729, US 20150130915)</w:t>
      </w:r>
    </w:p>
    <w:p w14:paraId="0819A70B" w14:textId="06B236CA" w:rsidR="00A02C98" w:rsidRDefault="00E64F60" w:rsidP="009E3360">
      <w:pPr>
        <w:pStyle w:val="ListParagraph"/>
        <w:numPr>
          <w:ilvl w:val="0"/>
          <w:numId w:val="13"/>
        </w:numPr>
      </w:pPr>
      <w:r w:rsidRPr="00E64F60">
        <w:t>Established a 'Testing Centre of Excellence' and an 'Automation Governance team', guiding SMEs in identifying and mitigating design flaws early in the development cycle, ensuring high-quality deliverables.</w:t>
      </w:r>
      <w:r w:rsidR="00A02C98">
        <w:t xml:space="preserve"> </w:t>
      </w:r>
      <w:r w:rsidR="00147B52">
        <w:t xml:space="preserve">Defined OKR’s and Key performance index. </w:t>
      </w:r>
    </w:p>
    <w:p w14:paraId="4B42C232" w14:textId="4A04B08B" w:rsidR="000B0271" w:rsidRDefault="00A02C98" w:rsidP="009E3360">
      <w:pPr>
        <w:pStyle w:val="ListParagraph"/>
        <w:numPr>
          <w:ilvl w:val="0"/>
          <w:numId w:val="13"/>
        </w:numPr>
      </w:pPr>
      <w:r w:rsidRPr="00A02C98">
        <w:t>Successfully transitioned our manual QA team to a cutting-edge Quality Engineering automation unit within six months, elevating our testing paradigm. Leveraged online platforms like Udemy and LinkedIn Learning for skill enhancement, instilling motivation, and confidence. Spearheaded the adoption of sophisticated automation frameworks and integrated DevOps practices, including JIRA, GitHub, and Jenkins, significantly boosting productivity and portfolio efficiency</w:t>
      </w:r>
      <w:r>
        <w:t>.</w:t>
      </w:r>
    </w:p>
    <w:p w14:paraId="57B7813B" w14:textId="39E69E0C" w:rsidR="0057519B" w:rsidRDefault="00454013" w:rsidP="009E3360">
      <w:pPr>
        <w:pStyle w:val="ListParagraph"/>
        <w:numPr>
          <w:ilvl w:val="0"/>
          <w:numId w:val="13"/>
        </w:numPr>
      </w:pPr>
      <w:r w:rsidRPr="00454013">
        <w:t>Championed a DevOps culture and developed an All-In-One (AIO) automation framework, extending QA capabilities across web, desktop, mobile, and API platforms, and integrating Linux shell scripts for comprehensive coverage.</w:t>
      </w:r>
      <w:r w:rsidR="00CC0288">
        <w:t xml:space="preserve"> Saved time by integrating UFT, Selenium, Appium scripts by DB middleware.</w:t>
      </w:r>
    </w:p>
    <w:p w14:paraId="5D262E1B" w14:textId="6DB917AB" w:rsidR="00E35EFA" w:rsidRDefault="00526569" w:rsidP="00264A57">
      <w:pPr>
        <w:pStyle w:val="ListParagraph"/>
        <w:numPr>
          <w:ilvl w:val="0"/>
          <w:numId w:val="13"/>
        </w:numPr>
      </w:pPr>
      <w:r w:rsidRPr="00526569">
        <w:t>Holds the credit of securing 95% or more in customer satisfaction surveys.</w:t>
      </w:r>
      <w:r w:rsidR="00DF302D">
        <w:t xml:space="preserve"> </w:t>
      </w:r>
      <w:r w:rsidR="00E35EFA" w:rsidRPr="00E35EFA">
        <w:t>Innovated with AI/ML for predictive analytics and smart test generation, uncovering critical insights and latent defects.</w:t>
      </w:r>
    </w:p>
    <w:p w14:paraId="29BF2A6F" w14:textId="3D345650" w:rsidR="00DF302D" w:rsidRDefault="00DF302D" w:rsidP="00264A57">
      <w:pPr>
        <w:pStyle w:val="ListParagraph"/>
        <w:numPr>
          <w:ilvl w:val="0"/>
          <w:numId w:val="13"/>
        </w:numPr>
      </w:pPr>
      <w:r w:rsidRPr="00DF302D">
        <w:t>Established a standardized protocol</w:t>
      </w:r>
      <w:r w:rsidR="005B1495">
        <w:t xml:space="preserve"> (Domain language)</w:t>
      </w:r>
      <w:r w:rsidRPr="00DF302D">
        <w:t xml:space="preserve"> for work item communication, significantly boosting team cohesion and operational efficiency. Beyond professional achievements, I championed team well-being and unity through regular 'Friday Fun' activities, sports, cycling, and plantation drives, nurturing a positive and engaging workplace culture.</w:t>
      </w:r>
    </w:p>
    <w:p w14:paraId="6B5D027F" w14:textId="49027686" w:rsidR="00C54411" w:rsidRDefault="00C54411" w:rsidP="00264A57">
      <w:pPr>
        <w:pStyle w:val="ListParagraph"/>
        <w:numPr>
          <w:ilvl w:val="0"/>
          <w:numId w:val="13"/>
        </w:numPr>
      </w:pPr>
      <w:r w:rsidRPr="00C54411">
        <w:t>Exemplify mastery in end-to-end delivery management, orchestrating the seamless execution of software projects. Proficiently employ a dynamic suite of software quality management techniques to ensure the impeccable delivery of high-caliber products. Expertly strategize, rigorously test, and continuously refine processes, culminating in the consistent achievement of exceptional quality standards.</w:t>
      </w:r>
      <w:r w:rsidR="005D3EC2">
        <w:t xml:space="preserve"> Managed multiple remote and cross functional teams across the organization</w:t>
      </w:r>
      <w:r w:rsidR="00A56725">
        <w:t xml:space="preserve">, worked alongside customer transformation the business requirements. </w:t>
      </w:r>
    </w:p>
    <w:p w14:paraId="37DDB754" w14:textId="77777777" w:rsidR="00F177A3" w:rsidRPr="00F177A3" w:rsidRDefault="00000000" w:rsidP="007E705E">
      <w:pPr>
        <w:pStyle w:val="Heading1"/>
        <w:rPr>
          <w:rStyle w:val="Shade"/>
        </w:rPr>
      </w:pPr>
      <w:sdt>
        <w:sdtPr>
          <w:rPr>
            <w:rStyle w:val="Shade"/>
          </w:rPr>
          <w:id w:val="1600061057"/>
          <w:placeholder>
            <w:docPart w:val="6892E3205D8141989F93669CAA739900"/>
          </w:placeholder>
          <w:temporary/>
          <w:showingPlcHdr/>
          <w15:appearance w15:val="hidden"/>
        </w:sdtPr>
        <w:sdtContent>
          <w:r w:rsidR="00F177A3" w:rsidRPr="00F177A3">
            <w:rPr>
              <w:rStyle w:val="Shade"/>
            </w:rPr>
            <w:t>Experience</w:t>
          </w:r>
        </w:sdtContent>
      </w:sdt>
    </w:p>
    <w:p w14:paraId="4FCED6E6" w14:textId="6AD67413" w:rsidR="00F177A3" w:rsidRDefault="00514BDE" w:rsidP="00200FBD">
      <w:pPr>
        <w:pStyle w:val="Heading2"/>
      </w:pPr>
      <w:r>
        <w:t>Aug 2021 - Present</w:t>
      </w:r>
    </w:p>
    <w:p w14:paraId="4D171709" w14:textId="2D2EBEFA" w:rsidR="00F177A3" w:rsidRDefault="00B74C87" w:rsidP="00F12439">
      <w:pPr>
        <w:pStyle w:val="Heading3"/>
      </w:pPr>
      <w:r w:rsidRPr="00B74C87">
        <w:t>R&amp;</w:t>
      </w:r>
      <w:r w:rsidR="00AC285E" w:rsidRPr="00B74C87">
        <w:t>D Senior</w:t>
      </w:r>
      <w:r w:rsidRPr="00B74C87">
        <w:t xml:space="preserve"> Manager (Test)|AVEVA (Schnieder </w:t>
      </w:r>
      <w:r w:rsidR="00474232" w:rsidRPr="00B74C87">
        <w:t>Electric) |</w:t>
      </w:r>
      <w:r w:rsidRPr="00B74C87">
        <w:t>Karnataka</w:t>
      </w:r>
    </w:p>
    <w:p w14:paraId="620F390D" w14:textId="00C3117E" w:rsidR="00EB713D" w:rsidRPr="00EB713D" w:rsidRDefault="00EB713D" w:rsidP="00F12439">
      <w:pPr>
        <w:pStyle w:val="Heading3"/>
        <w:rPr>
          <w:b w:val="0"/>
          <w:bCs w:val="0"/>
        </w:rPr>
      </w:pPr>
      <w:r w:rsidRPr="00EB713D">
        <w:rPr>
          <w:b w:val="0"/>
          <w:bCs w:val="0"/>
        </w:rPr>
        <w:t>Mobile Operator Rounds project, an advanced enterprise application engineered for key industries like oil &amp; gas, chemical, and water treatment. This project involved the development of a cross-platform mobile application using .NET 8 MAUI Xamarin, catering to Android, iOS, and UWP, underpinned by a robust server architecture on Microsoft SQL Server hosted in Azure VM. Notably contributed to the application's seamless integration with critical third-party systems such as SAP, Historian, and PI Cloud, enhancing operational efficiency and compliance across enterprise-level deployments</w:t>
      </w:r>
      <w:r w:rsidR="00C554C3">
        <w:rPr>
          <w:b w:val="0"/>
          <w:bCs w:val="0"/>
        </w:rPr>
        <w:t xml:space="preserve">. </w:t>
      </w:r>
    </w:p>
    <w:p w14:paraId="53852EA4" w14:textId="2BB3454A" w:rsidR="00D315F4" w:rsidRDefault="00D315F4" w:rsidP="00D315F4">
      <w:pPr>
        <w:pStyle w:val="ListParagraph"/>
        <w:numPr>
          <w:ilvl w:val="0"/>
          <w:numId w:val="13"/>
        </w:numPr>
      </w:pPr>
      <w:r w:rsidRPr="005874E4">
        <w:t xml:space="preserve">Engineered a comprehensive test </w:t>
      </w:r>
      <w:r w:rsidR="00825C30">
        <w:t xml:space="preserve">plan &amp; </w:t>
      </w:r>
      <w:r w:rsidRPr="005874E4">
        <w:t>automation strategy that increased test coverage by 50% while reducing release cycle times by 30%, utilizing Selenium</w:t>
      </w:r>
      <w:r>
        <w:t xml:space="preserve">, </w:t>
      </w:r>
      <w:r w:rsidRPr="005874E4">
        <w:t>Appium</w:t>
      </w:r>
      <w:r>
        <w:t xml:space="preserve">, Cypress </w:t>
      </w:r>
      <w:r w:rsidRPr="005874E4">
        <w:t>for robust and efficient test suite development</w:t>
      </w:r>
      <w:r>
        <w:t xml:space="preserve"> for Mobile Applications testing and cloud-based platform as a service</w:t>
      </w:r>
      <w:r w:rsidR="002139FB">
        <w:t xml:space="preserve"> (PaaS </w:t>
      </w:r>
      <w:r w:rsidR="009E3360">
        <w:t>web) &amp;</w:t>
      </w:r>
      <w:r w:rsidR="002139FB">
        <w:t xml:space="preserve"> SaaS software as a Service </w:t>
      </w:r>
      <w:r>
        <w:t>(</w:t>
      </w:r>
      <w:r w:rsidR="002139FB">
        <w:t>S</w:t>
      </w:r>
      <w:r>
        <w:t>aaS web) testing.</w:t>
      </w:r>
    </w:p>
    <w:p w14:paraId="3FBA9CB2" w14:textId="02301134" w:rsidR="007E58F4" w:rsidRDefault="00D14053" w:rsidP="00D14053">
      <w:pPr>
        <w:pStyle w:val="ListParagraph"/>
        <w:numPr>
          <w:ilvl w:val="0"/>
          <w:numId w:val="13"/>
        </w:numPr>
      </w:pPr>
      <w:r w:rsidRPr="00D14053">
        <w:t>Oversee performance evaluations, budgeting, and salary allocations, enhancing team efficiency and satisfaction. Developed a career progression program, fostering skill growth. Lead three teams and collaborate cross-functionally to ensure project excellence in quality, security, and compliance.</w:t>
      </w:r>
    </w:p>
    <w:p w14:paraId="0CA60582" w14:textId="32FD4421" w:rsidR="003B4C73" w:rsidRDefault="003B4C73" w:rsidP="00D14053">
      <w:pPr>
        <w:pStyle w:val="ListParagraph"/>
        <w:numPr>
          <w:ilvl w:val="0"/>
          <w:numId w:val="13"/>
        </w:numPr>
      </w:pPr>
      <w:r>
        <w:t>Strategized</w:t>
      </w:r>
      <w:r w:rsidRPr="003B4C73">
        <w:t xml:space="preserve"> comprehensive performance testing to ensure software scalability and reliability under peak load conditions, using tools like JMeter</w:t>
      </w:r>
      <w:r>
        <w:t xml:space="preserve"> </w:t>
      </w:r>
      <w:r w:rsidR="008F31E6">
        <w:t xml:space="preserve">and Locust </w:t>
      </w:r>
      <w:r>
        <w:t>(different projects)</w:t>
      </w:r>
    </w:p>
    <w:p w14:paraId="77528460" w14:textId="3713E16A" w:rsidR="003B4C73" w:rsidRDefault="003B4C73" w:rsidP="00D14053">
      <w:pPr>
        <w:pStyle w:val="ListParagraph"/>
        <w:numPr>
          <w:ilvl w:val="0"/>
          <w:numId w:val="13"/>
        </w:numPr>
      </w:pPr>
      <w:r w:rsidRPr="003B4C73">
        <w:t>Evaluated function, performance, and design compliance of every product against design standards and customer needs. Debugged code and located root causes of problems by reviewing configuration files and logs.</w:t>
      </w:r>
      <w:r w:rsidR="00A1144C">
        <w:t xml:space="preserve"> Review the automation test scripts and unit test coverage.</w:t>
      </w:r>
    </w:p>
    <w:p w14:paraId="5F613198" w14:textId="26631BAC" w:rsidR="00580A3A" w:rsidRDefault="00580A3A" w:rsidP="00D14053">
      <w:pPr>
        <w:pStyle w:val="ListParagraph"/>
        <w:numPr>
          <w:ilvl w:val="0"/>
          <w:numId w:val="13"/>
        </w:numPr>
      </w:pPr>
      <w:r>
        <w:t>Worked on Generative AI to speed up the process of documentation, testing and automation</w:t>
      </w:r>
      <w:r w:rsidR="00D43CA4">
        <w:t xml:space="preserve"> (co-pilot)</w:t>
      </w:r>
      <w:r>
        <w:t xml:space="preserve">. </w:t>
      </w:r>
      <w:r w:rsidR="00AC523A">
        <w:t>Ensuring Security testing, API testing (SOAP UI) and load/stress testing</w:t>
      </w:r>
      <w:r w:rsidR="00652E8B">
        <w:t xml:space="preserve"> using </w:t>
      </w:r>
      <w:proofErr w:type="spellStart"/>
      <w:r w:rsidR="00652E8B">
        <w:t>Jmeter</w:t>
      </w:r>
      <w:proofErr w:type="spellEnd"/>
      <w:r w:rsidR="00652E8B">
        <w:t xml:space="preserve"> and K6. </w:t>
      </w:r>
      <w:r w:rsidR="001F423A">
        <w:t>POC</w:t>
      </w:r>
      <w:r w:rsidR="00652E8B">
        <w:t xml:space="preserve"> was done using locust. </w:t>
      </w:r>
    </w:p>
    <w:p w14:paraId="2A4825E9" w14:textId="102EC3EA" w:rsidR="008F3ABF" w:rsidRDefault="008F3ABF" w:rsidP="00D14053">
      <w:pPr>
        <w:pStyle w:val="ListParagraph"/>
        <w:numPr>
          <w:ilvl w:val="0"/>
          <w:numId w:val="13"/>
        </w:numPr>
      </w:pPr>
      <w:r w:rsidRPr="008F3ABF">
        <w:t>Fostered strong collaborations with technical marketing and support teams, driving cross-functional initiatives that enhanced product reliability and customer satisfaction, aligning perfectly with the role's requirement for teamwork and customer-focused problem-solving.</w:t>
      </w:r>
      <w:r w:rsidR="00E7071F">
        <w:t xml:space="preserve"> </w:t>
      </w:r>
    </w:p>
    <w:p w14:paraId="169A86DD" w14:textId="22133072" w:rsidR="00E7071F" w:rsidRDefault="00E7071F" w:rsidP="00D14053">
      <w:pPr>
        <w:pStyle w:val="ListParagraph"/>
        <w:numPr>
          <w:ilvl w:val="0"/>
          <w:numId w:val="13"/>
        </w:numPr>
      </w:pPr>
      <w:r w:rsidRPr="00E7071F">
        <w:t xml:space="preserve">Proactively engaged with clients, fostering positive relationships and trust, effectively </w:t>
      </w:r>
      <w:r w:rsidR="0099574B" w:rsidRPr="00E7071F">
        <w:t>gathering,</w:t>
      </w:r>
      <w:r w:rsidRPr="00E7071F">
        <w:t xml:space="preserve"> and conveying crucial feedback to the product management team</w:t>
      </w:r>
      <w:r w:rsidR="00CE65F5">
        <w:t>, leadership, sales team</w:t>
      </w:r>
      <w:r w:rsidRPr="00E7071F">
        <w:t>, sparking targeted enhancements and innovations.</w:t>
      </w:r>
      <w:r w:rsidR="006F2B69">
        <w:t xml:space="preserve"> Providing and reviewing project estimates accountable for project delivery. </w:t>
      </w:r>
    </w:p>
    <w:p w14:paraId="309F250D" w14:textId="540933BE" w:rsidR="00A96A02" w:rsidRDefault="00A96A02" w:rsidP="00D14053">
      <w:pPr>
        <w:pStyle w:val="ListParagraph"/>
        <w:numPr>
          <w:ilvl w:val="0"/>
          <w:numId w:val="13"/>
        </w:numPr>
      </w:pPr>
      <w:r w:rsidRPr="00A96A02">
        <w:t>Led the evolution to an automated quality engineering framework, infusing customer insights into development cycles and fostering team growth through strategic learning and vendor partnerships.</w:t>
      </w:r>
    </w:p>
    <w:p w14:paraId="05781115" w14:textId="767A9B78" w:rsidR="007E4853" w:rsidRDefault="007E4853" w:rsidP="00D14053">
      <w:pPr>
        <w:pStyle w:val="ListParagraph"/>
        <w:numPr>
          <w:ilvl w:val="0"/>
          <w:numId w:val="13"/>
        </w:numPr>
      </w:pPr>
      <w:r w:rsidRPr="007E4853">
        <w:t>Responsible for people management including resource planning, hiring, training, goal setting, performance management, competency development, recognition, engagement, and well-being.</w:t>
      </w:r>
    </w:p>
    <w:p w14:paraId="48B66506" w14:textId="2CBC95A0" w:rsidR="00F177A3" w:rsidRDefault="00BE4019" w:rsidP="00200FBD">
      <w:pPr>
        <w:pStyle w:val="Heading2"/>
      </w:pPr>
      <w:r>
        <w:t>Feb 2018 – Jul 2021</w:t>
      </w:r>
    </w:p>
    <w:p w14:paraId="184E6542" w14:textId="74AC92D7" w:rsidR="00F177A3" w:rsidRDefault="00BE4019" w:rsidP="00F12439">
      <w:pPr>
        <w:pStyle w:val="Heading3"/>
      </w:pPr>
      <w:proofErr w:type="spellStart"/>
      <w:r>
        <w:t>Ast</w:t>
      </w:r>
      <w:proofErr w:type="spellEnd"/>
      <w:r>
        <w:t xml:space="preserve"> QA Manager |EY (Ernst and Young) | Karnataka</w:t>
      </w:r>
    </w:p>
    <w:p w14:paraId="45AB2684" w14:textId="41B2FAF1" w:rsidR="00A44B38" w:rsidRPr="00A44B38" w:rsidRDefault="00A44B38" w:rsidP="00F12439">
      <w:pPr>
        <w:pStyle w:val="Heading3"/>
        <w:rPr>
          <w:b w:val="0"/>
          <w:bCs w:val="0"/>
        </w:rPr>
      </w:pPr>
      <w:r w:rsidRPr="00A44B38">
        <w:rPr>
          <w:b w:val="0"/>
          <w:bCs w:val="0"/>
        </w:rPr>
        <w:t>The EY International Tax and Transaction Services application is a pioneering SaaS offering designed to streamline complex cross-border tax advisory tasks, merger and acquisition tax intricacies, and tax due diligence processes across various sectors. At its core, it leverages the EY Global Tax Platform (GTP), a sophisticated cloud-based ecosystem that amalgamates data visualization via dashboards, comprehensive reporting, and cutting-edge analytics. This integration facilitates unparalleled visibility into finance and tax workflows, ensuring compliance and fostering value generation. With its scalable architecture, the application is not just a tool but a transformative solution, redefining end-to-end tax and financial management for global enterprises.</w:t>
      </w:r>
      <w:r w:rsidR="00A1144C">
        <w:rPr>
          <w:b w:val="0"/>
          <w:bCs w:val="0"/>
        </w:rPr>
        <w:t xml:space="preserve"> The application is built using Angular, Kendo, excel Models using tags, hosted on Azure (initially docker and then moved to </w:t>
      </w:r>
      <w:proofErr w:type="spellStart"/>
      <w:r w:rsidR="00A1144C">
        <w:rPr>
          <w:b w:val="0"/>
          <w:bCs w:val="0"/>
        </w:rPr>
        <w:t>Containerd</w:t>
      </w:r>
      <w:proofErr w:type="spellEnd"/>
      <w:r w:rsidR="00A1144C">
        <w:rPr>
          <w:b w:val="0"/>
          <w:bCs w:val="0"/>
        </w:rPr>
        <w:t>,</w:t>
      </w:r>
      <w:r w:rsidR="00992FD0">
        <w:rPr>
          <w:b w:val="0"/>
          <w:bCs w:val="0"/>
        </w:rPr>
        <w:t xml:space="preserve"> MongoDB </w:t>
      </w:r>
      <w:proofErr w:type="spellStart"/>
      <w:r w:rsidR="00992FD0">
        <w:rPr>
          <w:b w:val="0"/>
          <w:bCs w:val="0"/>
        </w:rPr>
        <w:t>noSQL</w:t>
      </w:r>
      <w:proofErr w:type="spellEnd"/>
      <w:r w:rsidR="00992FD0">
        <w:rPr>
          <w:b w:val="0"/>
          <w:bCs w:val="0"/>
        </w:rPr>
        <w:t>,</w:t>
      </w:r>
      <w:r w:rsidR="00A1144C">
        <w:rPr>
          <w:b w:val="0"/>
          <w:bCs w:val="0"/>
        </w:rPr>
        <w:t xml:space="preserve"> Azure Kubernetes Services, Data bricks, Data Lake</w:t>
      </w:r>
      <w:r w:rsidR="00A019FF">
        <w:rPr>
          <w:b w:val="0"/>
          <w:bCs w:val="0"/>
        </w:rPr>
        <w:t xml:space="preserve">, </w:t>
      </w:r>
      <w:r w:rsidR="00A1144C">
        <w:rPr>
          <w:b w:val="0"/>
          <w:bCs w:val="0"/>
        </w:rPr>
        <w:t>data factory</w:t>
      </w:r>
      <w:r w:rsidR="00A019FF">
        <w:rPr>
          <w:b w:val="0"/>
          <w:bCs w:val="0"/>
        </w:rPr>
        <w:t xml:space="preserve">, Azure Fabric, Azure Function-Serverless, JWT and oauth2 and later PING ID </w:t>
      </w:r>
      <w:r w:rsidR="00A1144C">
        <w:rPr>
          <w:b w:val="0"/>
          <w:bCs w:val="0"/>
        </w:rPr>
        <w:t>)</w:t>
      </w:r>
    </w:p>
    <w:p w14:paraId="128F52CC" w14:textId="4AB44856" w:rsidR="00F177A3" w:rsidRDefault="00E45638" w:rsidP="00E45638">
      <w:pPr>
        <w:pStyle w:val="ListParagraph"/>
        <w:numPr>
          <w:ilvl w:val="0"/>
          <w:numId w:val="13"/>
        </w:numPr>
      </w:pPr>
      <w:r w:rsidRPr="00E45638">
        <w:t>Strategically collaborated with business partners, solution architects, and QA teams to refine requirements</w:t>
      </w:r>
      <w:r w:rsidR="001D20E0">
        <w:t xml:space="preserve">, </w:t>
      </w:r>
      <w:r w:rsidR="0035355F">
        <w:t>scope,</w:t>
      </w:r>
      <w:r w:rsidRPr="00E45638">
        <w:t xml:space="preserve"> and workflows, identifying and bridging crucial gaps. This proactive approach was recognized for its significant contribution to reducing rework, saving time and costs.</w:t>
      </w:r>
    </w:p>
    <w:p w14:paraId="65CABB24" w14:textId="2AF9C99C" w:rsidR="00E45638" w:rsidRDefault="00BC4D60" w:rsidP="00E45638">
      <w:pPr>
        <w:pStyle w:val="ListParagraph"/>
        <w:numPr>
          <w:ilvl w:val="0"/>
          <w:numId w:val="13"/>
        </w:numPr>
      </w:pPr>
      <w:r w:rsidRPr="00BC4D60">
        <w:t>Led the adoption of Behavior-Driven Development (BDD) practices, ensuring early and continuous alignment of test scenarios with feature development, thereby upholding the highest quality standards.</w:t>
      </w:r>
    </w:p>
    <w:p w14:paraId="7C73B180" w14:textId="70CB116D" w:rsidR="000851F1" w:rsidRDefault="000851F1" w:rsidP="00E45638">
      <w:pPr>
        <w:pStyle w:val="ListParagraph"/>
        <w:numPr>
          <w:ilvl w:val="0"/>
          <w:numId w:val="13"/>
        </w:numPr>
      </w:pPr>
      <w:r>
        <w:t xml:space="preserve">The project involves web testing, data base testing (SQL), data analytics testing, Power BI reports testing, mathematical forecasting. </w:t>
      </w:r>
      <w:r w:rsidR="008F31E6">
        <w:t>This involves authentication, authorization and scalability testing for very large data sets.</w:t>
      </w:r>
    </w:p>
    <w:p w14:paraId="08F9A07D" w14:textId="54E29E64" w:rsidR="002B47FF" w:rsidRDefault="002B47FF" w:rsidP="00E45638">
      <w:pPr>
        <w:pStyle w:val="ListParagraph"/>
        <w:numPr>
          <w:ilvl w:val="0"/>
          <w:numId w:val="13"/>
        </w:numPr>
      </w:pPr>
      <w:r w:rsidRPr="002B47FF">
        <w:t>Cultivated a zero-defect culture through risk-based testing and orthogonal arrays, optimizing efficiency and effectiveness in QA practices</w:t>
      </w:r>
      <w:r w:rsidR="004E4507">
        <w:t xml:space="preserve"> this helped reduce manual efforts by 40%</w:t>
      </w:r>
      <w:r w:rsidR="001F20DC">
        <w:t>.</w:t>
      </w:r>
    </w:p>
    <w:p w14:paraId="3A64430C" w14:textId="00D6AACF" w:rsidR="007B1C6D" w:rsidRDefault="007B1C6D" w:rsidP="00E45638">
      <w:pPr>
        <w:pStyle w:val="ListParagraph"/>
        <w:numPr>
          <w:ilvl w:val="0"/>
          <w:numId w:val="13"/>
        </w:numPr>
      </w:pPr>
      <w:r w:rsidRPr="007B1C6D">
        <w:t>Championed QA innovation, aligning testing strategies with business goals, and spearheaded a robust team to cultivate a culture of continuous improvement, significantly enhancing testing methodologies for enterprise-scale projects</w:t>
      </w:r>
      <w:r w:rsidR="00684317">
        <w:t xml:space="preserve">. </w:t>
      </w:r>
    </w:p>
    <w:p w14:paraId="71F2EA2E" w14:textId="72E05626" w:rsidR="00684317" w:rsidRDefault="003A17C0" w:rsidP="00E45638">
      <w:pPr>
        <w:pStyle w:val="ListParagraph"/>
        <w:numPr>
          <w:ilvl w:val="0"/>
          <w:numId w:val="13"/>
        </w:numPr>
      </w:pPr>
      <w:r w:rsidRPr="003A17C0">
        <w:t xml:space="preserve">OKR Alignment: Consistently ensured the alignment of Objectives and Key Results (OKRs) </w:t>
      </w:r>
      <w:r>
        <w:t xml:space="preserve">and Key performance Index (KPI) </w:t>
      </w:r>
      <w:r w:rsidRPr="003A17C0">
        <w:t>with evolving business priorities, facilitating continuous adaptation and business growth.</w:t>
      </w:r>
    </w:p>
    <w:p w14:paraId="015C51D4" w14:textId="252C8DFB" w:rsidR="00A1144C" w:rsidRDefault="00A1144C" w:rsidP="00E45638">
      <w:pPr>
        <w:pStyle w:val="ListParagraph"/>
        <w:numPr>
          <w:ilvl w:val="0"/>
          <w:numId w:val="13"/>
        </w:numPr>
      </w:pPr>
      <w:r>
        <w:t xml:space="preserve">The tests included API testing, security testing, load and stress testing using HP </w:t>
      </w:r>
      <w:proofErr w:type="spellStart"/>
      <w:r>
        <w:t>loadrunner</w:t>
      </w:r>
      <w:proofErr w:type="spellEnd"/>
      <w:r>
        <w:t xml:space="preserve">, verifying business flow use cases and storytelling, ensured accuracy using decision tables, flow charts, data flow and state transition. Trained and mentioned juniors as a functional expert. </w:t>
      </w:r>
    </w:p>
    <w:p w14:paraId="77A46F8D" w14:textId="1D55C70E" w:rsidR="002D2413" w:rsidRDefault="002D2413" w:rsidP="002D2413">
      <w:pPr>
        <w:pStyle w:val="Heading2"/>
      </w:pPr>
      <w:r>
        <w:t>NOV 2013 – Feb 2018</w:t>
      </w:r>
    </w:p>
    <w:p w14:paraId="7A585F5E" w14:textId="417C6089" w:rsidR="002D2413" w:rsidRDefault="00CA1F6B" w:rsidP="002D2413">
      <w:pPr>
        <w:pStyle w:val="Heading3"/>
      </w:pPr>
      <w:r>
        <w:t>Software Project Manager -Quality Engineering</w:t>
      </w:r>
      <w:r w:rsidR="002D2413">
        <w:t xml:space="preserve"> |</w:t>
      </w:r>
      <w:r>
        <w:t>Capgemini formerly iGATE</w:t>
      </w:r>
      <w:r w:rsidR="002D2413">
        <w:t xml:space="preserve"> </w:t>
      </w:r>
      <w:r w:rsidR="006F68FB">
        <w:t>– Deputation General Electric (GE) and Later VM ware</w:t>
      </w:r>
      <w:r w:rsidR="002D2413">
        <w:t xml:space="preserve">| </w:t>
      </w:r>
      <w:r w:rsidR="004D57C1">
        <w:t>Karnataka:</w:t>
      </w:r>
      <w:r w:rsidR="00291C2C">
        <w:t xml:space="preserve"> Project are given below:</w:t>
      </w:r>
    </w:p>
    <w:p w14:paraId="63ED362F" w14:textId="4F71FDFB" w:rsidR="002D2413" w:rsidRDefault="00291C2C" w:rsidP="00291C2C">
      <w:pPr>
        <w:pStyle w:val="ListParagraph"/>
        <w:numPr>
          <w:ilvl w:val="0"/>
          <w:numId w:val="14"/>
        </w:numPr>
      </w:pPr>
      <w:r w:rsidRPr="00291C2C">
        <w:t>Description GE-Healthcare: Field Force Automation (FFA) Healthcare solution is a web-based workforce management tool that allows companies to optimize the full life cycle of field service operations based on GE Predix (PaaS) for medical devices (Industrial IoT internet of things).</w:t>
      </w:r>
      <w:r w:rsidR="009B63D1">
        <w:t xml:space="preserve"> The application was built using Linux, Java, Angular, Scala, SQL Blob, Polymer, Predix (Rabbit MQ, Event Hub, Predix cache, Predix insights, Cloud foundry, Cloud </w:t>
      </w:r>
      <w:r w:rsidR="007502F4">
        <w:t>gateway</w:t>
      </w:r>
      <w:r w:rsidR="009B63D1">
        <w:t xml:space="preserve"> </w:t>
      </w:r>
      <w:r w:rsidR="007502F4">
        <w:t>WebSocket’s</w:t>
      </w:r>
      <w:r w:rsidR="009B63D1">
        <w:t>, Machine gateway M2M OPC-UA and mobile gateway M2H).</w:t>
      </w:r>
    </w:p>
    <w:p w14:paraId="7E07F059" w14:textId="0F89B293" w:rsidR="00291C2C" w:rsidRDefault="00291C2C" w:rsidP="00291C2C">
      <w:pPr>
        <w:pStyle w:val="ListParagraph"/>
        <w:numPr>
          <w:ilvl w:val="0"/>
          <w:numId w:val="14"/>
        </w:numPr>
      </w:pPr>
      <w:r>
        <w:t>Description GE-Transportation/Aviation: System provides a comprehensive edge device lifecycle management platform providing IIOT connectivity and data flow management, device management, and streaming analytics at the edge and the back office. It provides offboard monitoring of device health, device configuration, and streaming analytics, enabling real-time data processing and optimization.</w:t>
      </w:r>
      <w:r w:rsidR="009B63D1">
        <w:t xml:space="preserve"> </w:t>
      </w:r>
    </w:p>
    <w:p w14:paraId="23491513" w14:textId="119C6F16" w:rsidR="00291C2C" w:rsidRDefault="00291C2C" w:rsidP="00291C2C">
      <w:pPr>
        <w:pStyle w:val="ListParagraph"/>
        <w:numPr>
          <w:ilvl w:val="0"/>
          <w:numId w:val="14"/>
        </w:numPr>
      </w:pPr>
      <w:r>
        <w:t>Description VMware: CRM project involving large scale integration of cross-platform application SFDC (</w:t>
      </w:r>
      <w:proofErr w:type="spellStart"/>
      <w:r>
        <w:t>SalesForce</w:t>
      </w:r>
      <w:proofErr w:type="spellEnd"/>
      <w:r>
        <w:t xml:space="preserve">), </w:t>
      </w:r>
      <w:proofErr w:type="spellStart"/>
      <w:r>
        <w:t>Revstream</w:t>
      </w:r>
      <w:proofErr w:type="spellEnd"/>
      <w:r>
        <w:t xml:space="preserve"> (cloud-based revenue automation software), Oracle EBS, Hyperion and Oracle Application Labs, a proprietary application hosted on AWS.</w:t>
      </w:r>
    </w:p>
    <w:p w14:paraId="1FBCE4C8" w14:textId="5C5987BC" w:rsidR="00C47E89" w:rsidRDefault="00C47E89" w:rsidP="00C47E89">
      <w:pPr>
        <w:pStyle w:val="ListParagraph"/>
        <w:numPr>
          <w:ilvl w:val="0"/>
          <w:numId w:val="15"/>
        </w:numPr>
      </w:pPr>
      <w:r>
        <w:t>Transformed the QA to the Quality Engineering team and championing the QA by proactively driving automation testing across projects.</w:t>
      </w:r>
      <w:r w:rsidR="001C2E03">
        <w:t xml:space="preserve"> Initiated the automation testing and trained individuals using selenium </w:t>
      </w:r>
      <w:proofErr w:type="spellStart"/>
      <w:r w:rsidR="001C2E03">
        <w:t>webdriver</w:t>
      </w:r>
      <w:proofErr w:type="spellEnd"/>
      <w:r w:rsidR="001C2E03">
        <w:t xml:space="preserve"> with Java. Formulated test data creation and injection to simulate streaming data to test time series, orchestration, data testing and analytics testing. </w:t>
      </w:r>
    </w:p>
    <w:p w14:paraId="2CA19DCE" w14:textId="78F5A262" w:rsidR="00C47E89" w:rsidRDefault="00C47E89" w:rsidP="00C47E89">
      <w:pPr>
        <w:pStyle w:val="ListParagraph"/>
        <w:numPr>
          <w:ilvl w:val="0"/>
          <w:numId w:val="15"/>
        </w:numPr>
      </w:pPr>
      <w:r>
        <w:t>Increase QA productivity and efficiency with automation. Authored in building and adopting large-scale, cross-functional automation frameworks by utilizing the experience in DevOps and CI/CD tools which are JIRA, GitHub, and JENKINS in uplifting the Automation capability of the portfolio.</w:t>
      </w:r>
      <w:r w:rsidR="001C2E03">
        <w:t xml:space="preserve"> Testing involves installation qualification and operational qualification. </w:t>
      </w:r>
    </w:p>
    <w:p w14:paraId="4F2FB6CF" w14:textId="334BFF40" w:rsidR="00C47E89" w:rsidRDefault="00C47E89" w:rsidP="00C47E89">
      <w:pPr>
        <w:pStyle w:val="ListParagraph"/>
        <w:numPr>
          <w:ilvl w:val="0"/>
          <w:numId w:val="15"/>
        </w:numPr>
      </w:pPr>
      <w:r>
        <w:t>Recorded, analyzed, and distributed statistical information.</w:t>
      </w:r>
      <w:r w:rsidR="00F72A26">
        <w:t xml:space="preserve"> </w:t>
      </w:r>
      <w:r w:rsidR="00FC0395">
        <w:t xml:space="preserve">Preparing risk mitigation and contingency plans, re-evaluating the scope based on customer trends and market needs. </w:t>
      </w:r>
    </w:p>
    <w:p w14:paraId="74850E45" w14:textId="77777777" w:rsidR="00C47E89" w:rsidRDefault="00C47E89" w:rsidP="00C47E89">
      <w:pPr>
        <w:pStyle w:val="ListParagraph"/>
        <w:numPr>
          <w:ilvl w:val="0"/>
          <w:numId w:val="15"/>
        </w:numPr>
      </w:pPr>
      <w:r>
        <w:t>Assured consistent quality of production by implementing and enforcing automated practice systems. Contributed to root cause analysis to determine core reasons for failures and errors.</w:t>
      </w:r>
    </w:p>
    <w:p w14:paraId="2F815C90" w14:textId="68A4A613" w:rsidR="00C47E89" w:rsidRDefault="00C47E89" w:rsidP="00C47E89">
      <w:pPr>
        <w:pStyle w:val="ListParagraph"/>
        <w:numPr>
          <w:ilvl w:val="0"/>
          <w:numId w:val="15"/>
        </w:numPr>
      </w:pPr>
      <w:r>
        <w:t>Participated in employee performance reviews and offered suggestions to management.</w:t>
      </w:r>
      <w:r w:rsidR="006B1232">
        <w:t xml:space="preserve"> Involved in project estimation and pricing/billing, managed SME’s and virtual teams. </w:t>
      </w:r>
    </w:p>
    <w:p w14:paraId="10C8BE95" w14:textId="02BA2B79" w:rsidR="00C47E89" w:rsidRDefault="00C47E89" w:rsidP="00C47E89">
      <w:pPr>
        <w:pStyle w:val="ListParagraph"/>
        <w:numPr>
          <w:ilvl w:val="0"/>
          <w:numId w:val="15"/>
        </w:numPr>
      </w:pPr>
      <w:r>
        <w:t>Implement and maintain a quality management system, Kaizen (QMS) to measure quality standards across service, company policies &amp; procedures, and external bodies/governance regulations.</w:t>
      </w:r>
    </w:p>
    <w:p w14:paraId="00440B70" w14:textId="73A23251" w:rsidR="00C47E89" w:rsidRDefault="00C47E89" w:rsidP="00C47E89">
      <w:pPr>
        <w:pStyle w:val="ListParagraph"/>
        <w:numPr>
          <w:ilvl w:val="0"/>
          <w:numId w:val="15"/>
        </w:numPr>
      </w:pPr>
      <w:r>
        <w:t>Key contributor in planning and designing of a complex automation framework that supported Database testing, Mobile application testing, desktop application testing, API testing</w:t>
      </w:r>
      <w:r w:rsidR="005905E2">
        <w:t xml:space="preserve"> (Rest Assured)</w:t>
      </w:r>
      <w:r>
        <w:t>, and Web testing, capabilities was later extended to run Linux shell scripts via putty</w:t>
      </w:r>
      <w:r w:rsidR="005905E2">
        <w:t xml:space="preserve"> &amp; </w:t>
      </w:r>
      <w:proofErr w:type="spellStart"/>
      <w:r w:rsidR="005905E2">
        <w:t>winscp</w:t>
      </w:r>
      <w:proofErr w:type="spellEnd"/>
      <w:r>
        <w:t>.</w:t>
      </w:r>
    </w:p>
    <w:p w14:paraId="4D7768BB" w14:textId="77777777" w:rsidR="00C47E89" w:rsidRDefault="00C47E89" w:rsidP="00C47E89">
      <w:pPr>
        <w:pStyle w:val="ListParagraph"/>
        <w:numPr>
          <w:ilvl w:val="0"/>
          <w:numId w:val="15"/>
        </w:numPr>
      </w:pPr>
      <w:r>
        <w:t>Built E2E automation solutions, implemented test engineering group strategies and processes, Responsible for bringing &amp; adoption of new tools ,CI/CD and automation framework best practices. Define vision &amp; strategies for scaling the Test engineering group.</w:t>
      </w:r>
    </w:p>
    <w:p w14:paraId="78F9ABBE" w14:textId="77777777" w:rsidR="00C47E89" w:rsidRDefault="00C47E89" w:rsidP="00C47E89">
      <w:pPr>
        <w:pStyle w:val="ListParagraph"/>
        <w:numPr>
          <w:ilvl w:val="0"/>
          <w:numId w:val="15"/>
        </w:numPr>
      </w:pPr>
      <w:r>
        <w:t xml:space="preserve">End to end automation of SFDC, Service now, Service Max, </w:t>
      </w:r>
      <w:proofErr w:type="spellStart"/>
      <w:r>
        <w:t>Revstream</w:t>
      </w:r>
      <w:proofErr w:type="spellEnd"/>
      <w:r>
        <w:t>, Hyperion, AngularJS, ReactJS and Telerik Applications.</w:t>
      </w:r>
    </w:p>
    <w:p w14:paraId="1D3E9023" w14:textId="3707487C" w:rsidR="00C47E89" w:rsidRDefault="00C47E89" w:rsidP="00C47E89">
      <w:pPr>
        <w:pStyle w:val="ListParagraph"/>
        <w:numPr>
          <w:ilvl w:val="0"/>
          <w:numId w:val="15"/>
        </w:numPr>
      </w:pPr>
      <w:r>
        <w:t>Accountable for ensuring employee have undergone regulatory</w:t>
      </w:r>
      <w:r w:rsidR="00F72A26">
        <w:t xml:space="preserve">, </w:t>
      </w:r>
      <w:r w:rsidR="00F72A26" w:rsidRPr="00F72A26">
        <w:t>GEHC Quality Manual</w:t>
      </w:r>
      <w:r w:rsidR="00F72A26">
        <w:t>,</w:t>
      </w:r>
      <w:r w:rsidR="00F72A26">
        <w:rPr>
          <w:rFonts w:ascii="SourceSansPro-Regular" w:hAnsi="SourceSansPro-Regular"/>
          <w:color w:val="4A4A4A"/>
          <w:shd w:val="clear" w:color="auto" w:fill="FFFFFF"/>
        </w:rPr>
        <w:t xml:space="preserve"> </w:t>
      </w:r>
      <w:proofErr w:type="spellStart"/>
      <w:r>
        <w:t>GxP</w:t>
      </w:r>
      <w:proofErr w:type="spellEnd"/>
      <w:r>
        <w:t xml:space="preserve"> and HIPAA </w:t>
      </w:r>
      <w:r w:rsidR="00A26FCF">
        <w:t xml:space="preserve">training </w:t>
      </w:r>
      <w:r>
        <w:t xml:space="preserve">compliance are met for periodic audits. </w:t>
      </w:r>
      <w:r w:rsidR="00ED30FE">
        <w:t>Cultivating Zero defect culture and Risk Based testing using Orthogonal Array.</w:t>
      </w:r>
    </w:p>
    <w:p w14:paraId="50AF55BF" w14:textId="6A11A167" w:rsidR="00C47E89" w:rsidRDefault="00C47E89" w:rsidP="00C47E89">
      <w:pPr>
        <w:pStyle w:val="ListParagraph"/>
        <w:numPr>
          <w:ilvl w:val="0"/>
          <w:numId w:val="15"/>
        </w:numPr>
      </w:pPr>
      <w:r>
        <w:t>Designed framework from scratch to meet customer needs (POM, Mobile, Web, Windows, Factory model, Data driven, keyword-driven)</w:t>
      </w:r>
      <w:r w:rsidR="005905E2">
        <w:t xml:space="preserve">. </w:t>
      </w:r>
    </w:p>
    <w:p w14:paraId="6D8E0986" w14:textId="316EDF20" w:rsidR="008920BE" w:rsidRDefault="008920BE" w:rsidP="00C47E89">
      <w:pPr>
        <w:pStyle w:val="ListParagraph"/>
        <w:numPr>
          <w:ilvl w:val="0"/>
          <w:numId w:val="15"/>
        </w:numPr>
      </w:pPr>
      <w:r w:rsidRPr="008920BE">
        <w:t>Strategically guided the team in generating targeted stream test data, optimizing the use of automation tools to enhance testing efficiency and accuracy.</w:t>
      </w:r>
    </w:p>
    <w:p w14:paraId="63CDCFA1" w14:textId="34E158B2" w:rsidR="001C0B86" w:rsidRDefault="00C61FBC" w:rsidP="001C0B86">
      <w:pPr>
        <w:pStyle w:val="Heading2"/>
      </w:pPr>
      <w:r>
        <w:t>Aug</w:t>
      </w:r>
      <w:r w:rsidR="001C0B86">
        <w:t xml:space="preserve"> 20</w:t>
      </w:r>
      <w:r>
        <w:t>09</w:t>
      </w:r>
      <w:r w:rsidR="001C0B86">
        <w:t xml:space="preserve"> – </w:t>
      </w:r>
      <w:r>
        <w:t>Nov</w:t>
      </w:r>
      <w:r w:rsidR="001C0B86">
        <w:t xml:space="preserve"> 20</w:t>
      </w:r>
      <w:r>
        <w:t>13</w:t>
      </w:r>
    </w:p>
    <w:p w14:paraId="69A336D7" w14:textId="4FF47DE1" w:rsidR="001C0B86" w:rsidRDefault="001C0B86" w:rsidP="001C0B86">
      <w:pPr>
        <w:pStyle w:val="Heading3"/>
      </w:pPr>
      <w:r>
        <w:t xml:space="preserve"> </w:t>
      </w:r>
      <w:r w:rsidR="00AB1BA8">
        <w:t>Senior Software Quality Assurance – OEM QA</w:t>
      </w:r>
      <w:r>
        <w:t>|</w:t>
      </w:r>
      <w:r w:rsidR="00AB1BA8">
        <w:t>NVIDIA</w:t>
      </w:r>
      <w:r>
        <w:t xml:space="preserve"> | </w:t>
      </w:r>
      <w:r w:rsidR="00AB1BA8">
        <w:t>Maharashtra</w:t>
      </w:r>
    </w:p>
    <w:p w14:paraId="0F03099B" w14:textId="1F22AE38" w:rsidR="00320BFA" w:rsidRPr="00320BFA" w:rsidRDefault="00E615D5" w:rsidP="00320BFA">
      <w:pPr>
        <w:pStyle w:val="Heading3"/>
        <w:rPr>
          <w:b w:val="0"/>
          <w:bCs w:val="0"/>
        </w:rPr>
      </w:pPr>
      <w:r w:rsidRPr="00E615D5">
        <w:rPr>
          <w:b w:val="0"/>
          <w:bCs w:val="0"/>
        </w:rPr>
        <w:t xml:space="preserve">I was entrusted with leading QA initiatives for top-tier ODM accounts like Quanta, Wistron, and Foxconn, and major OEMs including SONY, Dell, and Acer. My role extended to overseeing quality for ISV products such as </w:t>
      </w:r>
      <w:proofErr w:type="spellStart"/>
      <w:r w:rsidRPr="00E615D5">
        <w:rPr>
          <w:b w:val="0"/>
          <w:bCs w:val="0"/>
        </w:rPr>
        <w:t>PowerDirector</w:t>
      </w:r>
      <w:proofErr w:type="spellEnd"/>
      <w:r w:rsidRPr="00E615D5">
        <w:rPr>
          <w:b w:val="0"/>
          <w:bCs w:val="0"/>
        </w:rPr>
        <w:t xml:space="preserve"> by </w:t>
      </w:r>
      <w:proofErr w:type="spellStart"/>
      <w:r w:rsidRPr="00E615D5">
        <w:rPr>
          <w:b w:val="0"/>
          <w:bCs w:val="0"/>
        </w:rPr>
        <w:t>Cyberlink</w:t>
      </w:r>
      <w:proofErr w:type="spellEnd"/>
      <w:r w:rsidR="00E429E8">
        <w:rPr>
          <w:b w:val="0"/>
          <w:bCs w:val="0"/>
        </w:rPr>
        <w:t xml:space="preserve">, </w:t>
      </w:r>
      <w:r w:rsidRPr="00E615D5">
        <w:rPr>
          <w:b w:val="0"/>
          <w:bCs w:val="0"/>
        </w:rPr>
        <w:t xml:space="preserve">WinDVD by Corel Corporation, </w:t>
      </w:r>
      <w:r w:rsidR="00E429E8">
        <w:rPr>
          <w:b w:val="0"/>
          <w:bCs w:val="0"/>
        </w:rPr>
        <w:t xml:space="preserve">AutoCAD, Adobe, and </w:t>
      </w:r>
      <w:r w:rsidRPr="00E615D5">
        <w:rPr>
          <w:b w:val="0"/>
          <w:bCs w:val="0"/>
        </w:rPr>
        <w:t xml:space="preserve">ensuring seamless integration and performance with Nvidia technologies. Daily interactions with ODM and OEM partners </w:t>
      </w:r>
      <w:r w:rsidR="0097078E">
        <w:rPr>
          <w:b w:val="0"/>
          <w:bCs w:val="0"/>
        </w:rPr>
        <w:t xml:space="preserve">along with Software and Customer PM’s </w:t>
      </w:r>
      <w:r w:rsidRPr="00E615D5">
        <w:rPr>
          <w:b w:val="0"/>
          <w:bCs w:val="0"/>
        </w:rPr>
        <w:t>were pivotal in understanding and swiftly addressing their concerns, facilitating a proactive approach to issue resolution, and maintaining Nvidia's esteemed product integrity</w:t>
      </w:r>
      <w:r>
        <w:rPr>
          <w:b w:val="0"/>
          <w:bCs w:val="0"/>
        </w:rPr>
        <w:t xml:space="preserve">. </w:t>
      </w:r>
      <w:r w:rsidR="008F5857" w:rsidRPr="008F5857">
        <w:rPr>
          <w:b w:val="0"/>
          <w:bCs w:val="0"/>
        </w:rPr>
        <w:t>Excelled in the execution of comprehensive testing protocols across a range of Nvidia products, from OEM OS and applications to advanced GPU performance and compatibility assessments using leading technologies such as CUDA, Vulkan, OpenGL, and Direct3D.</w:t>
      </w:r>
      <w:r w:rsidR="00320BFA">
        <w:rPr>
          <w:b w:val="0"/>
          <w:bCs w:val="0"/>
        </w:rPr>
        <w:t xml:space="preserve"> </w:t>
      </w:r>
      <w:r w:rsidR="00320BFA" w:rsidRPr="00320BFA">
        <w:rPr>
          <w:b w:val="0"/>
          <w:bCs w:val="0"/>
        </w:rPr>
        <w:t>Specialized in validating engineering boards and chips for quality assurance, ensuring compatibility across various operating systems, hardware, and firmware. Expertly conducted comprehensive testing on device drivers, firmware, and performance benchmarks, aligning with industry standards and leveraging a wide array of technologies for optimal product quality.</w:t>
      </w:r>
    </w:p>
    <w:p w14:paraId="5CEC5547" w14:textId="02944898" w:rsidR="00E615D5" w:rsidRDefault="00320BFA" w:rsidP="00320BFA">
      <w:pPr>
        <w:pStyle w:val="Heading3"/>
        <w:rPr>
          <w:b w:val="0"/>
          <w:bCs w:val="0"/>
        </w:rPr>
      </w:pPr>
      <w:r w:rsidRPr="00320BFA">
        <w:rPr>
          <w:b w:val="0"/>
          <w:bCs w:val="0"/>
        </w:rPr>
        <w:t>Expertly managed engagements with key stakeholders such as OEMs, ODMs, ISVs, and IHVs, fostering collaborative relationships to understand and translate complex requirements into actionable engineering tasks. My proactive approach in addressing customer-reported issues, coupled with a deep understanding of device IDs and system compatibility, ensured high-quality standards for hardware and software integrations, enhancing product reliability and customer satisfaction.</w:t>
      </w:r>
    </w:p>
    <w:p w14:paraId="5702722C" w14:textId="67289F23" w:rsidR="008F5857" w:rsidRDefault="00734778" w:rsidP="00734778">
      <w:pPr>
        <w:pStyle w:val="ListParagraph"/>
        <w:numPr>
          <w:ilvl w:val="0"/>
          <w:numId w:val="15"/>
        </w:numPr>
      </w:pPr>
      <w:r w:rsidRPr="00734778">
        <w:t>Spearheaded customer-centric solutions, translating complex technical issues into actionable insights for development teams, ensuring swift resolutions and maintaining Nvidia's reputation for excellence</w:t>
      </w:r>
      <w:r>
        <w:t>.</w:t>
      </w:r>
      <w:r w:rsidR="009F1288">
        <w:t xml:space="preserve"> Mentored and trained team members. </w:t>
      </w:r>
    </w:p>
    <w:p w14:paraId="029837F1" w14:textId="77777777" w:rsidR="00734778" w:rsidRDefault="00734778" w:rsidP="00734778">
      <w:pPr>
        <w:pStyle w:val="ListParagraph"/>
        <w:numPr>
          <w:ilvl w:val="0"/>
          <w:numId w:val="15"/>
        </w:numPr>
      </w:pPr>
      <w:r w:rsidRPr="00734778">
        <w:t xml:space="preserve">Devised an innovative defect template, significantly enhancing issue comprehension and resolution efficiency. Actively engaged in automation script testing, offering critical feedback to refine testing processes. Spearheaded the review of software QA test cases, ensuring comprehensive coverage of customer-reported issues. </w:t>
      </w:r>
    </w:p>
    <w:p w14:paraId="74D22C43" w14:textId="24A6B879" w:rsidR="00734778" w:rsidRDefault="00734778" w:rsidP="00734778">
      <w:pPr>
        <w:pStyle w:val="ListParagraph"/>
        <w:numPr>
          <w:ilvl w:val="0"/>
          <w:numId w:val="15"/>
        </w:numPr>
      </w:pPr>
      <w:r w:rsidRPr="00734778">
        <w:t>Curated and maintained a detailed wiki on product streams, contributing to a transparent overview of product health. Collaborated closely with developers to rigorously test a specialized tool, aimed at validating GPU performance and power state efficiencies, driving product quality and performance</w:t>
      </w:r>
      <w:r>
        <w:t>.</w:t>
      </w:r>
    </w:p>
    <w:p w14:paraId="2FDB0AE9" w14:textId="17E24DBD" w:rsidR="00734778" w:rsidRDefault="006973B0" w:rsidP="00734778">
      <w:pPr>
        <w:pStyle w:val="ListParagraph"/>
        <w:numPr>
          <w:ilvl w:val="0"/>
          <w:numId w:val="15"/>
        </w:numPr>
      </w:pPr>
      <w:r>
        <w:t xml:space="preserve">Significantly contributed for the market launch of NVIDIA Optimus and 3D vision. The customer satisfaction was of the highest degree. </w:t>
      </w:r>
      <w:r w:rsidR="00EF17A0">
        <w:t xml:space="preserve">Proven track record of resolving high number of customer issues in the team. </w:t>
      </w:r>
    </w:p>
    <w:p w14:paraId="0CFC8D5E" w14:textId="76B5636F" w:rsidR="00546D7E" w:rsidRDefault="00546D7E" w:rsidP="00734778">
      <w:pPr>
        <w:pStyle w:val="ListParagraph"/>
        <w:numPr>
          <w:ilvl w:val="0"/>
          <w:numId w:val="15"/>
        </w:numPr>
      </w:pPr>
      <w:r w:rsidRPr="00546D7E">
        <w:t>Cross-Functional Leadership: Orchestrated daily interactions with ODM and OEM partners, swiftly addressing issues, conducting gap analysis, and facilitating root cause analysis to drive resolutions across development, software project management, and technical marketing teams.</w:t>
      </w:r>
    </w:p>
    <w:p w14:paraId="21EEE73E" w14:textId="6371DDC6" w:rsidR="00546D7E" w:rsidRDefault="00546D7E" w:rsidP="00546D7E">
      <w:pPr>
        <w:pStyle w:val="ListParagraph"/>
        <w:numPr>
          <w:ilvl w:val="0"/>
          <w:numId w:val="15"/>
        </w:numPr>
      </w:pPr>
      <w:r>
        <w:t xml:space="preserve">Performance and Compatibility Testing: Led exhaustive testing protocols encompassing UEFI/EFI firmware, device driver compatibility, and GPU performance. This included rigorous game testing and ensuring optimal performance across platforms like Steam and EA's Origin, leveraging technologies such as CUDA, Vulkan, OpenGL, </w:t>
      </w:r>
      <w:r w:rsidR="000475AA">
        <w:t xml:space="preserve">Rasterization, Refresh Rater, Vertical Sync, Frame Buffering, </w:t>
      </w:r>
      <w:r>
        <w:t>and Direct3D.</w:t>
      </w:r>
      <w:r w:rsidR="005D24D5">
        <w:t xml:space="preserve"> </w:t>
      </w:r>
    </w:p>
    <w:p w14:paraId="524551E6" w14:textId="6529FA75" w:rsidR="00546D7E" w:rsidRPr="00734778" w:rsidRDefault="00546D7E" w:rsidP="00546D7E">
      <w:pPr>
        <w:pStyle w:val="ListParagraph"/>
        <w:numPr>
          <w:ilvl w:val="0"/>
          <w:numId w:val="15"/>
        </w:numPr>
      </w:pPr>
      <w:r>
        <w:t>Quality Assurance Excellence: Developed and executed validation plans for GPU servers and clusters from bare metal to data center integration, enhancing product reliability and customer satisfaction. My adeptness at triage and debugging accelerated the resolution process, upholding Nvidia's reputation for product excellence.</w:t>
      </w:r>
    </w:p>
    <w:p w14:paraId="6F9387B3" w14:textId="3FA4C630" w:rsidR="0001691E" w:rsidRDefault="0001691E" w:rsidP="0001691E">
      <w:pPr>
        <w:pStyle w:val="Heading2"/>
      </w:pPr>
      <w:r>
        <w:t>Jan 2008 – Jul 2009</w:t>
      </w:r>
    </w:p>
    <w:p w14:paraId="09C9CF53" w14:textId="598BBC52" w:rsidR="0001691E" w:rsidRDefault="0001691E" w:rsidP="0001691E">
      <w:pPr>
        <w:pStyle w:val="Heading3"/>
      </w:pPr>
      <w:r>
        <w:t xml:space="preserve"> Software Engineer –</w:t>
      </w:r>
      <w:r w:rsidR="005A4779">
        <w:t xml:space="preserve"> Embedded Web Server/</w:t>
      </w:r>
      <w:r>
        <w:t xml:space="preserve"> </w:t>
      </w:r>
      <w:r w:rsidR="00600668">
        <w:t xml:space="preserve">Firmware/Device Driver Testing </w:t>
      </w:r>
      <w:r w:rsidR="006F6E3C">
        <w:t>–</w:t>
      </w:r>
      <w:r w:rsidR="00600668">
        <w:t xml:space="preserve"> Toshiba</w:t>
      </w:r>
      <w:r w:rsidR="006F6E3C">
        <w:t xml:space="preserve"> MFP</w:t>
      </w:r>
      <w:r>
        <w:t>|</w:t>
      </w:r>
      <w:r w:rsidR="00600668">
        <w:t xml:space="preserve"> Wipro</w:t>
      </w:r>
      <w:r>
        <w:t xml:space="preserve"> | </w:t>
      </w:r>
      <w:r w:rsidR="00600668">
        <w:t>Kerala</w:t>
      </w:r>
    </w:p>
    <w:p w14:paraId="7DFD6454" w14:textId="34D94A72" w:rsidR="006F6E3C" w:rsidRDefault="006F6E3C" w:rsidP="006F6E3C">
      <w:pPr>
        <w:pStyle w:val="Heading2"/>
      </w:pPr>
      <w:r>
        <w:t>APR 2007 – JAN 2008</w:t>
      </w:r>
    </w:p>
    <w:p w14:paraId="7CFEEAB7" w14:textId="31928C4B" w:rsidR="006F6E3C" w:rsidRDefault="006F6E3C" w:rsidP="006F6E3C">
      <w:pPr>
        <w:pStyle w:val="Heading3"/>
      </w:pPr>
      <w:r>
        <w:t xml:space="preserve"> Software Test Engineer –</w:t>
      </w:r>
      <w:r w:rsidR="005A4779">
        <w:t xml:space="preserve"> </w:t>
      </w:r>
      <w:r>
        <w:t xml:space="preserve">Firmware/Device Driver Testing – Xerox| </w:t>
      </w:r>
      <w:proofErr w:type="spellStart"/>
      <w:r w:rsidR="006A4912">
        <w:t>Celstream</w:t>
      </w:r>
      <w:proofErr w:type="spellEnd"/>
      <w:r w:rsidR="006A4912">
        <w:t xml:space="preserve"> Technologies</w:t>
      </w:r>
      <w:r>
        <w:t xml:space="preserve"> | Kerala</w:t>
      </w:r>
    </w:p>
    <w:p w14:paraId="5A7F6697" w14:textId="105169FA" w:rsidR="006F6E3C" w:rsidRDefault="005A4779" w:rsidP="006F6E3C">
      <w:pPr>
        <w:pStyle w:val="Heading2"/>
      </w:pPr>
      <w:r>
        <w:t>Sep</w:t>
      </w:r>
      <w:r w:rsidR="006F6E3C">
        <w:t xml:space="preserve"> 200</w:t>
      </w:r>
      <w:r>
        <w:t>6</w:t>
      </w:r>
      <w:r w:rsidR="006F6E3C">
        <w:t xml:space="preserve"> – </w:t>
      </w:r>
      <w:r>
        <w:t>Apr</w:t>
      </w:r>
      <w:r w:rsidR="006F6E3C">
        <w:t xml:space="preserve"> 200</w:t>
      </w:r>
      <w:r>
        <w:t>7</w:t>
      </w:r>
    </w:p>
    <w:p w14:paraId="648F8F49" w14:textId="635F5D60" w:rsidR="006F6E3C" w:rsidRDefault="006F6E3C" w:rsidP="006F6E3C">
      <w:pPr>
        <w:pStyle w:val="Heading3"/>
      </w:pPr>
      <w:r>
        <w:t xml:space="preserve"> Software Quality Engineer – Firmware/Device Driver Testing - Hewlett Packard -HP MFP | </w:t>
      </w:r>
      <w:r w:rsidR="006A4912">
        <w:t>Forte-Wipro</w:t>
      </w:r>
      <w:r>
        <w:t xml:space="preserve"> | Kerala</w:t>
      </w:r>
    </w:p>
    <w:p w14:paraId="473AF002" w14:textId="738A5A29" w:rsidR="006F6E3C" w:rsidRPr="00D0191E" w:rsidRDefault="006A4912" w:rsidP="00D0191E">
      <w:pPr>
        <w:pStyle w:val="ListParagraph"/>
        <w:numPr>
          <w:ilvl w:val="0"/>
          <w:numId w:val="15"/>
        </w:numPr>
      </w:pPr>
      <w:r w:rsidRPr="00D0191E">
        <w:t>Expert in comprehensive MFP testing, encompassing a wide range of protocols such as FTP, Apple Socket, LPD, IPP, and SNMP to ensure flawless firmware-driver communication and compatibility. Proficient in full-feature testing of Scanning, Printing, Fax, and Email functionalities across diverse OS platforms including Windows XP, Macintosh, Linux, and Unix servers, ensuring WHQL certification standards.</w:t>
      </w:r>
    </w:p>
    <w:p w14:paraId="32366A51" w14:textId="77777777" w:rsidR="00D0191E" w:rsidRPr="00D0191E" w:rsidRDefault="00D0191E" w:rsidP="00D0191E">
      <w:pPr>
        <w:pStyle w:val="ListParagraph"/>
        <w:numPr>
          <w:ilvl w:val="0"/>
          <w:numId w:val="15"/>
        </w:numPr>
      </w:pPr>
      <w:r w:rsidRPr="00D0191E">
        <w:t>Executed rigorous regression, feature, system, integration, GUI, and functional testing, delivering insightful feedback for development enhancements.</w:t>
      </w:r>
    </w:p>
    <w:p w14:paraId="6C9983FC" w14:textId="77777777" w:rsidR="00D0191E" w:rsidRPr="00D0191E" w:rsidRDefault="00D0191E" w:rsidP="00D0191E">
      <w:pPr>
        <w:pStyle w:val="ListParagraph"/>
        <w:numPr>
          <w:ilvl w:val="0"/>
          <w:numId w:val="15"/>
        </w:numPr>
      </w:pPr>
      <w:r w:rsidRPr="00D0191E">
        <w:t>Developed precise test scripts using Studio software for embedded web server and device driver integration, boosting automated testing efficiency for critical MFP features.</w:t>
      </w:r>
    </w:p>
    <w:p w14:paraId="58693D3A" w14:textId="77777777" w:rsidR="00D0191E" w:rsidRPr="00D0191E" w:rsidRDefault="00D0191E" w:rsidP="00D0191E">
      <w:pPr>
        <w:pStyle w:val="ListParagraph"/>
        <w:numPr>
          <w:ilvl w:val="0"/>
          <w:numId w:val="15"/>
        </w:numPr>
      </w:pPr>
      <w:r w:rsidRPr="00D0191E">
        <w:t>Ensured product integrity through sandbox environment testing, followed by thorough analysis and system-level evaluation to validate performance.</w:t>
      </w:r>
    </w:p>
    <w:p w14:paraId="585EBC73" w14:textId="77777777" w:rsidR="00D0191E" w:rsidRPr="00D0191E" w:rsidRDefault="00D0191E" w:rsidP="00D0191E">
      <w:pPr>
        <w:pStyle w:val="ListParagraph"/>
        <w:numPr>
          <w:ilvl w:val="0"/>
          <w:numId w:val="15"/>
        </w:numPr>
      </w:pPr>
      <w:r w:rsidRPr="00D0191E">
        <w:t>Crafted detailed test plans and workforce strategies, establishing robust testing frameworks to meet comprehensive system requirements.</w:t>
      </w:r>
    </w:p>
    <w:p w14:paraId="45707493" w14:textId="77777777" w:rsidR="00D0191E" w:rsidRPr="00D0191E" w:rsidRDefault="00D0191E" w:rsidP="00D0191E">
      <w:pPr>
        <w:pStyle w:val="ListParagraph"/>
        <w:numPr>
          <w:ilvl w:val="0"/>
          <w:numId w:val="15"/>
        </w:numPr>
      </w:pPr>
      <w:r w:rsidRPr="00D0191E">
        <w:t>Influenced quality engineering practices through expert technical advisory, elevating testing standards and practices.</w:t>
      </w:r>
    </w:p>
    <w:p w14:paraId="0634FB5B" w14:textId="77777777" w:rsidR="00D0191E" w:rsidRPr="00D0191E" w:rsidRDefault="00D0191E" w:rsidP="00D0191E">
      <w:pPr>
        <w:pStyle w:val="ListParagraph"/>
        <w:numPr>
          <w:ilvl w:val="0"/>
          <w:numId w:val="15"/>
        </w:numPr>
      </w:pPr>
      <w:r w:rsidRPr="00D0191E">
        <w:t>Conducted meticulous reviews to ascertain testability requirements, optimizing test coverage and resource allocation for peak efficiency.</w:t>
      </w:r>
    </w:p>
    <w:p w14:paraId="32CE9612" w14:textId="11784448" w:rsidR="006A4912" w:rsidRDefault="00D0191E" w:rsidP="00D0191E">
      <w:pPr>
        <w:pStyle w:val="ListParagraph"/>
        <w:numPr>
          <w:ilvl w:val="0"/>
          <w:numId w:val="15"/>
        </w:numPr>
      </w:pPr>
      <w:r w:rsidRPr="00D0191E">
        <w:t xml:space="preserve">Specialized in Linux device driver testing and shell scripting automation, reinforcing system reliability and operational </w:t>
      </w:r>
      <w:r w:rsidR="00794A44" w:rsidRPr="00D0191E">
        <w:t>excellence.</w:t>
      </w:r>
    </w:p>
    <w:p w14:paraId="6656ABF7" w14:textId="5A4B9923" w:rsidR="00CA3EE5" w:rsidRPr="00D0191E" w:rsidRDefault="00CA3EE5" w:rsidP="00D0191E">
      <w:pPr>
        <w:pStyle w:val="ListParagraph"/>
        <w:numPr>
          <w:ilvl w:val="0"/>
          <w:numId w:val="15"/>
        </w:numPr>
      </w:pPr>
      <w:r>
        <w:t>End to end device testing, including device driver testing, embedded web server testing, OS compatibility testing, firmware testing (Windows CE, Linux, Vx Works, RTOS), recovery testing, upgrade testing, failure testing, regression testing, functional testing, IPSec network protocol testing, authentication and authorization testing</w:t>
      </w:r>
      <w:r w:rsidR="00F30B61">
        <w:t xml:space="preserve"> (Kerberos). </w:t>
      </w:r>
    </w:p>
    <w:p w14:paraId="125381DA" w14:textId="77777777" w:rsidR="00F177A3" w:rsidRPr="00F177A3" w:rsidRDefault="00000000" w:rsidP="007E705E">
      <w:pPr>
        <w:pStyle w:val="Heading1"/>
        <w:rPr>
          <w:rStyle w:val="Shade"/>
        </w:rPr>
      </w:pPr>
      <w:sdt>
        <w:sdtPr>
          <w:rPr>
            <w:rStyle w:val="Shade"/>
          </w:rPr>
          <w:id w:val="1425306608"/>
          <w:placeholder>
            <w:docPart w:val="5FA0FBE7C6D242EA898247D002451CC5"/>
          </w:placeholder>
          <w:temporary/>
          <w:showingPlcHdr/>
          <w15:appearance w15:val="hidden"/>
        </w:sdtPr>
        <w:sdtContent>
          <w:r w:rsidR="00F177A3" w:rsidRPr="00F177A3">
            <w:rPr>
              <w:rStyle w:val="Shade"/>
            </w:rPr>
            <w:t>Education</w:t>
          </w:r>
        </w:sdtContent>
      </w:sdt>
    </w:p>
    <w:p w14:paraId="519BFA0D" w14:textId="151D32B1" w:rsidR="001E64F5" w:rsidRDefault="001E64F5" w:rsidP="001E64F5">
      <w:pPr>
        <w:pStyle w:val="Heading3"/>
        <w:numPr>
          <w:ilvl w:val="0"/>
          <w:numId w:val="16"/>
        </w:numPr>
        <w:spacing w:after="0"/>
      </w:pPr>
      <w:r>
        <w:t>Master of Technology in Software Engineering: Birla Institute of Technology (Pilani) – Grade B (Good)</w:t>
      </w:r>
    </w:p>
    <w:p w14:paraId="67D4A681" w14:textId="77777777" w:rsidR="001E64F5" w:rsidRDefault="001E64F5" w:rsidP="001E64F5">
      <w:pPr>
        <w:pStyle w:val="Heading3"/>
        <w:numPr>
          <w:ilvl w:val="0"/>
          <w:numId w:val="16"/>
        </w:numPr>
        <w:spacing w:after="0"/>
      </w:pPr>
      <w:r>
        <w:t>Master of Computer Application: DR. C.V Raman University: First Division: Aggregate: 75.5%</w:t>
      </w:r>
    </w:p>
    <w:p w14:paraId="7F350939" w14:textId="7230D7AD" w:rsidR="00F177A3" w:rsidRPr="00607AA3" w:rsidRDefault="001E64F5" w:rsidP="001E64F5">
      <w:pPr>
        <w:pStyle w:val="Heading3"/>
        <w:numPr>
          <w:ilvl w:val="0"/>
          <w:numId w:val="16"/>
        </w:numPr>
        <w:spacing w:after="0"/>
      </w:pPr>
      <w:r>
        <w:t>Bachelor of Science: Bangalore University: First Class: Don Bosco College of Science and Management. Aggregate: 66%</w:t>
      </w:r>
    </w:p>
    <w:p w14:paraId="30AFC4AC" w14:textId="77777777" w:rsidR="00F177A3" w:rsidRPr="00F177A3" w:rsidRDefault="00000000" w:rsidP="007E705E">
      <w:pPr>
        <w:pStyle w:val="Heading1"/>
        <w:rPr>
          <w:rStyle w:val="Shade"/>
        </w:rPr>
      </w:pPr>
      <w:sdt>
        <w:sdtPr>
          <w:rPr>
            <w:rStyle w:val="Shade"/>
          </w:rPr>
          <w:id w:val="159597072"/>
          <w:placeholder>
            <w:docPart w:val="DFD4918C62FE477FB9FAE233C79DA344"/>
          </w:placeholder>
          <w:temporary/>
          <w:showingPlcHdr/>
          <w15:appearance w15:val="hidden"/>
        </w:sdtPr>
        <w:sdtContent>
          <w:r w:rsidR="00F177A3" w:rsidRPr="00F177A3">
            <w:rPr>
              <w:rStyle w:val="Shade"/>
            </w:rPr>
            <w:t>Activities</w:t>
          </w:r>
        </w:sdtContent>
      </w:sdt>
    </w:p>
    <w:p w14:paraId="6218C2CA" w14:textId="2C0DF464" w:rsidR="00F177A3" w:rsidRDefault="00A1678B" w:rsidP="007E705E">
      <w:r>
        <w:t>Speaker in Gender Equality</w:t>
      </w:r>
      <w:r w:rsidR="00F177A3">
        <w:t xml:space="preserve"> </w:t>
      </w:r>
      <w:r w:rsidR="003E3BEC">
        <w:t>&amp; Inclusiveness</w:t>
      </w:r>
      <w:r w:rsidR="00F177A3" w:rsidRPr="007E705E">
        <w:rPr>
          <w:color w:val="E7C8D3" w:themeColor="accent4" w:themeShade="E6"/>
        </w:rPr>
        <w:t>•</w:t>
      </w:r>
      <w:r w:rsidR="00F177A3" w:rsidRPr="007E705E">
        <w:t xml:space="preserve"> </w:t>
      </w:r>
      <w:sdt>
        <w:sdtPr>
          <w:id w:val="-2981063"/>
          <w:placeholder>
            <w:docPart w:val="22F78034F7954DBFB85C7386076F384C"/>
          </w:placeholder>
          <w:temporary/>
          <w:showingPlcHdr/>
          <w15:appearance w15:val="hidden"/>
        </w:sdtPr>
        <w:sdtContent>
          <w:r w:rsidR="00F177A3" w:rsidRPr="007E705E">
            <w:t>Environmental conservation</w:t>
          </w:r>
        </w:sdtContent>
      </w:sdt>
      <w:r w:rsidR="00F177A3">
        <w:t xml:space="preserve"> </w:t>
      </w:r>
      <w:r w:rsidR="00F177A3" w:rsidRPr="007E705E">
        <w:rPr>
          <w:color w:val="E7C8D3" w:themeColor="accent4" w:themeShade="E6"/>
        </w:rPr>
        <w:t>•</w:t>
      </w:r>
      <w:r w:rsidR="00F177A3" w:rsidRPr="007E705E">
        <w:t xml:space="preserve"> </w:t>
      </w:r>
      <w:sdt>
        <w:sdtPr>
          <w:id w:val="1070928974"/>
          <w:placeholder>
            <w:docPart w:val="BD771C4B6D32488B9B330929917A6821"/>
          </w:placeholder>
          <w:temporary/>
          <w:showingPlcHdr/>
          <w15:appearance w15:val="hidden"/>
        </w:sdtPr>
        <w:sdtContent>
          <w:r w:rsidR="00F177A3" w:rsidRPr="007E705E">
            <w:t>Art</w:t>
          </w:r>
        </w:sdtContent>
      </w:sdt>
      <w:r w:rsidR="00F177A3">
        <w:t xml:space="preserve"> </w:t>
      </w:r>
      <w:r w:rsidR="00F177A3" w:rsidRPr="007E705E">
        <w:rPr>
          <w:color w:val="E7C8D3" w:themeColor="accent4" w:themeShade="E6"/>
        </w:rPr>
        <w:t>•</w:t>
      </w:r>
      <w:r w:rsidR="00F177A3" w:rsidRPr="007E705E">
        <w:t xml:space="preserve"> </w:t>
      </w:r>
      <w:sdt>
        <w:sdtPr>
          <w:id w:val="1379508690"/>
          <w:placeholder>
            <w:docPart w:val="44DC18A3C5E344D781BBF8F34B9734E2"/>
          </w:placeholder>
          <w:temporary/>
          <w:showingPlcHdr/>
          <w15:appearance w15:val="hidden"/>
        </w:sdtPr>
        <w:sdtContent>
          <w:r w:rsidR="00F177A3" w:rsidRPr="007E705E">
            <w:t>Travel</w:t>
          </w:r>
        </w:sdtContent>
      </w:sdt>
      <w:r w:rsidRPr="007E705E">
        <w:rPr>
          <w:color w:val="E7C8D3" w:themeColor="accent4" w:themeShade="E6"/>
        </w:rPr>
        <w:t>•</w:t>
      </w:r>
      <w:r>
        <w:t>Volunteer Save the Children</w:t>
      </w:r>
    </w:p>
    <w:tbl>
      <w:tblPr>
        <w:tblW w:w="15760" w:type="dxa"/>
        <w:tblInd w:w="4" w:type="dxa"/>
        <w:tblLook w:val="04A0" w:firstRow="1" w:lastRow="0" w:firstColumn="1" w:lastColumn="0" w:noHBand="0" w:noVBand="1"/>
      </w:tblPr>
      <w:tblGrid>
        <w:gridCol w:w="2900"/>
        <w:gridCol w:w="12860"/>
      </w:tblGrid>
      <w:tr w:rsidR="00360C36" w:rsidRPr="00360C36" w14:paraId="046C67C4" w14:textId="77777777" w:rsidTr="00E170A2">
        <w:trPr>
          <w:trHeight w:val="300"/>
        </w:trPr>
        <w:tc>
          <w:tcPr>
            <w:tcW w:w="2900" w:type="dxa"/>
            <w:tcBorders>
              <w:top w:val="single" w:sz="8" w:space="0" w:color="E3E3E3"/>
              <w:left w:val="single" w:sz="8" w:space="0" w:color="E3E3E3"/>
              <w:bottom w:val="single" w:sz="8" w:space="0" w:color="E3E3E3"/>
              <w:right w:val="nil"/>
            </w:tcBorders>
            <w:shd w:val="clear" w:color="000000" w:fill="FFFFFF"/>
            <w:noWrap/>
            <w:vAlign w:val="bottom"/>
            <w:hideMark/>
          </w:tcPr>
          <w:p w14:paraId="3472BECA" w14:textId="77777777" w:rsidR="00360C36" w:rsidRPr="00360C36" w:rsidRDefault="00360C36" w:rsidP="00360C36">
            <w:pPr>
              <w:spacing w:after="0" w:line="240" w:lineRule="auto"/>
              <w:jc w:val="center"/>
              <w:rPr>
                <w:rFonts w:ascii="Segoe UI" w:eastAsia="Times New Roman" w:hAnsi="Segoe UI" w:cs="Segoe UI"/>
                <w:b/>
                <w:bCs/>
                <w:color w:val="0D0D0D"/>
                <w:szCs w:val="20"/>
                <w:lang w:val="en-IN" w:eastAsia="en-IN"/>
              </w:rPr>
            </w:pPr>
            <w:r w:rsidRPr="00360C36">
              <w:rPr>
                <w:rStyle w:val="Shade"/>
                <w:rFonts w:asciiTheme="majorHAnsi" w:eastAsiaTheme="majorEastAsia" w:hAnsiTheme="majorHAnsi" w:cstheme="majorBidi"/>
                <w:b/>
                <w:bCs/>
                <w:color w:val="262626" w:themeColor="text1" w:themeTint="D9"/>
                <w:spacing w:val="48"/>
                <w:szCs w:val="20"/>
              </w:rPr>
              <w:t>Category</w:t>
            </w:r>
          </w:p>
        </w:tc>
        <w:tc>
          <w:tcPr>
            <w:tcW w:w="12860" w:type="dxa"/>
            <w:tcBorders>
              <w:top w:val="single" w:sz="8" w:space="0" w:color="E3E3E3"/>
              <w:left w:val="single" w:sz="8" w:space="0" w:color="E3E3E3"/>
              <w:bottom w:val="single" w:sz="8" w:space="0" w:color="E3E3E3"/>
              <w:right w:val="single" w:sz="8" w:space="0" w:color="E3E3E3"/>
            </w:tcBorders>
            <w:shd w:val="clear" w:color="000000" w:fill="FFFFFF"/>
            <w:noWrap/>
            <w:vAlign w:val="bottom"/>
            <w:hideMark/>
          </w:tcPr>
          <w:p w14:paraId="310E15F0" w14:textId="4C941D5B" w:rsidR="00360C36" w:rsidRPr="00360C36" w:rsidRDefault="00360C36" w:rsidP="00360C36">
            <w:pPr>
              <w:spacing w:after="0" w:line="240" w:lineRule="auto"/>
              <w:jc w:val="center"/>
              <w:rPr>
                <w:rStyle w:val="Shade"/>
                <w:rFonts w:asciiTheme="majorHAnsi" w:eastAsiaTheme="majorEastAsia" w:hAnsiTheme="majorHAnsi" w:cstheme="majorBidi"/>
                <w:b/>
                <w:bCs/>
                <w:color w:val="262626" w:themeColor="text1" w:themeTint="D9"/>
                <w:spacing w:val="48"/>
                <w:szCs w:val="20"/>
              </w:rPr>
            </w:pPr>
            <w:r w:rsidRPr="00360C36">
              <w:rPr>
                <w:rStyle w:val="Shade"/>
                <w:rFonts w:asciiTheme="majorHAnsi" w:eastAsiaTheme="majorEastAsia" w:hAnsiTheme="majorHAnsi" w:cstheme="majorBidi"/>
                <w:b/>
                <w:bCs/>
                <w:color w:val="262626" w:themeColor="text1" w:themeTint="D9"/>
                <w:spacing w:val="48"/>
                <w:szCs w:val="20"/>
              </w:rPr>
              <w:t>Skills/Tools</w:t>
            </w:r>
          </w:p>
        </w:tc>
      </w:tr>
      <w:tr w:rsidR="00360C36" w:rsidRPr="00360C36" w14:paraId="314F01F6"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4DD579EF" w14:textId="77777777" w:rsidR="00360C36" w:rsidRPr="00360C36" w:rsidRDefault="00360C36" w:rsidP="00360C36">
            <w:pPr>
              <w:spacing w:after="0" w:line="240" w:lineRule="auto"/>
            </w:pPr>
            <w:r w:rsidRPr="00360C36">
              <w:t>Software Testing</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11B3945A" w14:textId="0C048197" w:rsidR="00360C36" w:rsidRPr="00360C36" w:rsidRDefault="00360C36" w:rsidP="00360C36">
            <w:pPr>
              <w:spacing w:after="0" w:line="240" w:lineRule="auto"/>
            </w:pPr>
            <w:r w:rsidRPr="00360C36">
              <w:t>Selenium WebDriver, Appium, HP UFT, FLAUI,</w:t>
            </w:r>
            <w:r w:rsidR="00F067DE">
              <w:t xml:space="preserve"> </w:t>
            </w:r>
            <w:proofErr w:type="spellStart"/>
            <w:r w:rsidR="00F067DE">
              <w:t>PyWinAuto</w:t>
            </w:r>
            <w:proofErr w:type="spellEnd"/>
            <w:r w:rsidR="00F067DE">
              <w:t xml:space="preserve">, </w:t>
            </w:r>
            <w:proofErr w:type="spellStart"/>
            <w:r w:rsidR="00F067DE">
              <w:t>Sikuli,WinAppDriver</w:t>
            </w:r>
            <w:proofErr w:type="spellEnd"/>
            <w:r w:rsidR="00F067DE">
              <w:t>,</w:t>
            </w:r>
            <w:r w:rsidRPr="00360C36">
              <w:t xml:space="preserve"> Page Object Model, Hybrid Model, POSTMAN, SOAP UI, Rest Assured, Groovy</w:t>
            </w:r>
            <w:r w:rsidR="006F1B9C">
              <w:t xml:space="preserve">, </w:t>
            </w:r>
            <w:proofErr w:type="spellStart"/>
            <w:r w:rsidR="006F1B9C">
              <w:t>TestIM</w:t>
            </w:r>
            <w:proofErr w:type="spellEnd"/>
            <w:r w:rsidR="00F067DE">
              <w:t>,</w:t>
            </w:r>
          </w:p>
        </w:tc>
      </w:tr>
      <w:tr w:rsidR="00360C36" w:rsidRPr="00360C36" w14:paraId="2A9805C5"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3F0AF5DC" w14:textId="77777777" w:rsidR="00360C36" w:rsidRPr="00360C36" w:rsidRDefault="00360C36" w:rsidP="00360C36">
            <w:pPr>
              <w:spacing w:after="0" w:line="240" w:lineRule="auto"/>
            </w:pPr>
            <w:r w:rsidRPr="00360C36">
              <w:t>Test Management</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2286DB4E" w14:textId="3B5F2C0C" w:rsidR="00360C36" w:rsidRPr="00360C36" w:rsidRDefault="00360C36" w:rsidP="00360C36">
            <w:pPr>
              <w:spacing w:after="0" w:line="240" w:lineRule="auto"/>
            </w:pPr>
            <w:r w:rsidRPr="00360C36">
              <w:t>Test Automation, DevOps, Jenkins, Azure DevOps, Test Planning and Strategy, Continuous Integration/Deployment</w:t>
            </w:r>
            <w:r w:rsidR="00B86EB4">
              <w:t xml:space="preserve">, Rally </w:t>
            </w:r>
          </w:p>
        </w:tc>
      </w:tr>
      <w:tr w:rsidR="00360C36" w:rsidRPr="00360C36" w14:paraId="04B2BCF7"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25222684" w14:textId="77777777" w:rsidR="00360C36" w:rsidRPr="00360C36" w:rsidRDefault="00360C36" w:rsidP="00360C36">
            <w:pPr>
              <w:spacing w:after="0" w:line="240" w:lineRule="auto"/>
            </w:pPr>
            <w:r w:rsidRPr="00360C36">
              <w:t>Programming Languages</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2A2C6887" w14:textId="2F0FEAF7" w:rsidR="00360C36" w:rsidRPr="00360C36" w:rsidRDefault="00360C36" w:rsidP="00360C36">
            <w:pPr>
              <w:spacing w:after="0" w:line="240" w:lineRule="auto"/>
            </w:pPr>
            <w:r w:rsidRPr="00360C36">
              <w:t>JAVA, C#, Python, JavaScript, CSS, HTML</w:t>
            </w:r>
            <w:r w:rsidR="00925939">
              <w:t>, OOPS, Design strategy, web service, algorithms, data structures, framework</w:t>
            </w:r>
          </w:p>
        </w:tc>
      </w:tr>
      <w:tr w:rsidR="00360C36" w:rsidRPr="00360C36" w14:paraId="5384A5A3"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580812DD" w14:textId="77777777" w:rsidR="00360C36" w:rsidRPr="00360C36" w:rsidRDefault="00360C36" w:rsidP="00360C36">
            <w:pPr>
              <w:spacing w:after="0" w:line="240" w:lineRule="auto"/>
            </w:pPr>
            <w:r w:rsidRPr="00360C36">
              <w:t>Mobile &amp; Web Testing</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48C89EE5" w14:textId="402361A9" w:rsidR="00360C36" w:rsidRPr="00360C36" w:rsidRDefault="00360C36" w:rsidP="00360C36">
            <w:pPr>
              <w:spacing w:after="0" w:line="240" w:lineRule="auto"/>
            </w:pPr>
            <w:r w:rsidRPr="00360C36">
              <w:t xml:space="preserve">Sauce Labs, </w:t>
            </w:r>
            <w:proofErr w:type="spellStart"/>
            <w:r w:rsidRPr="00360C36">
              <w:t>Experitest</w:t>
            </w:r>
            <w:proofErr w:type="spellEnd"/>
            <w:r w:rsidRPr="00360C36">
              <w:t xml:space="preserve">, </w:t>
            </w:r>
            <w:proofErr w:type="spellStart"/>
            <w:r w:rsidRPr="00360C36">
              <w:t>Katalon</w:t>
            </w:r>
            <w:proofErr w:type="spellEnd"/>
            <w:r w:rsidRPr="00360C36">
              <w:t xml:space="preserve"> Studio, Robot Framework, Android Studio, iOS, .Net, </w:t>
            </w:r>
            <w:proofErr w:type="spellStart"/>
            <w:r w:rsidRPr="00360C36">
              <w:t>SeeTest</w:t>
            </w:r>
            <w:proofErr w:type="spellEnd"/>
            <w:r w:rsidRPr="00360C36">
              <w:t xml:space="preserve">, </w:t>
            </w:r>
            <w:proofErr w:type="spellStart"/>
            <w:r w:rsidRPr="00360C36">
              <w:t>Experitest</w:t>
            </w:r>
            <w:proofErr w:type="spellEnd"/>
            <w:r w:rsidR="004729A9">
              <w:t xml:space="preserve">, Cucumber, </w:t>
            </w:r>
          </w:p>
        </w:tc>
      </w:tr>
      <w:tr w:rsidR="00360C36" w:rsidRPr="00360C36" w14:paraId="7DA47884"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22D32E04" w14:textId="77777777" w:rsidR="00360C36" w:rsidRPr="00360C36" w:rsidRDefault="00360C36" w:rsidP="00360C36">
            <w:pPr>
              <w:spacing w:after="0" w:line="240" w:lineRule="auto"/>
            </w:pPr>
            <w:r w:rsidRPr="00360C36">
              <w:t>Quality Assurance</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1A991417" w14:textId="24EA25C5" w:rsidR="00360C36" w:rsidRPr="00360C36" w:rsidRDefault="00360C36" w:rsidP="00360C36">
            <w:pPr>
              <w:spacing w:after="0" w:line="240" w:lineRule="auto"/>
            </w:pPr>
            <w:r w:rsidRPr="00360C36">
              <w:t xml:space="preserve">Business Process Improvement, Strategic Planning, TQM, </w:t>
            </w:r>
            <w:proofErr w:type="spellStart"/>
            <w:r w:rsidRPr="00360C36">
              <w:t>CMMi</w:t>
            </w:r>
            <w:proofErr w:type="spellEnd"/>
            <w:r w:rsidRPr="00360C36">
              <w:t>, Shift-Left, QMS, CAPA,</w:t>
            </w:r>
            <w:r w:rsidR="009C5916">
              <w:t xml:space="preserve"> FMEA,</w:t>
            </w:r>
            <w:r w:rsidRPr="00360C36">
              <w:t xml:space="preserve"> Root Cause </w:t>
            </w:r>
            <w:r>
              <w:t>Corrective action (RCCA)</w:t>
            </w:r>
            <w:r w:rsidR="00E170A2">
              <w:t>, Code Review, P</w:t>
            </w:r>
            <w:r w:rsidR="00E170A2" w:rsidRPr="00E170A2">
              <w:t>laywright</w:t>
            </w:r>
            <w:r w:rsidR="00E170A2">
              <w:t>, K6</w:t>
            </w:r>
          </w:p>
        </w:tc>
      </w:tr>
      <w:tr w:rsidR="00360C36" w:rsidRPr="00360C36" w14:paraId="7A13DC3E"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29B048B4" w14:textId="77777777" w:rsidR="00360C36" w:rsidRPr="00360C36" w:rsidRDefault="00360C36" w:rsidP="00360C36">
            <w:pPr>
              <w:spacing w:after="0" w:line="240" w:lineRule="auto"/>
            </w:pPr>
            <w:r w:rsidRPr="00360C36">
              <w:t>Agile Methodologies</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6AE1F8D4" w14:textId="77777777" w:rsidR="00360C36" w:rsidRPr="00360C36" w:rsidRDefault="00360C36" w:rsidP="00360C36">
            <w:pPr>
              <w:spacing w:after="0" w:line="240" w:lineRule="auto"/>
            </w:pPr>
            <w:r w:rsidRPr="00360C36">
              <w:t>Agile, Scrum, Innovation, Agile Methodologies, Continuous Improvement, Continuous Learning</w:t>
            </w:r>
          </w:p>
        </w:tc>
      </w:tr>
      <w:tr w:rsidR="00360C36" w:rsidRPr="00360C36" w14:paraId="643BEEB5"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66F520D8" w14:textId="77777777" w:rsidR="00360C36" w:rsidRPr="00360C36" w:rsidRDefault="00360C36" w:rsidP="00360C36">
            <w:pPr>
              <w:spacing w:after="0" w:line="240" w:lineRule="auto"/>
            </w:pPr>
            <w:r w:rsidRPr="00360C36">
              <w:t>Cloud &amp; DevOps</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64F9F514" w14:textId="77777777" w:rsidR="00360C36" w:rsidRPr="00360C36" w:rsidRDefault="00360C36" w:rsidP="00360C36">
            <w:pPr>
              <w:spacing w:after="0" w:line="240" w:lineRule="auto"/>
            </w:pPr>
            <w:r w:rsidRPr="00360C36">
              <w:t>Cloud Computing (Ge Predix IIOT), PaaS, SaaS, AWS, Azure</w:t>
            </w:r>
          </w:p>
        </w:tc>
      </w:tr>
      <w:tr w:rsidR="00360C36" w:rsidRPr="00360C36" w14:paraId="20F8BDE4"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6A418BEA" w14:textId="77777777" w:rsidR="00360C36" w:rsidRPr="00360C36" w:rsidRDefault="00360C36" w:rsidP="00360C36">
            <w:pPr>
              <w:spacing w:after="0" w:line="240" w:lineRule="auto"/>
            </w:pPr>
            <w:r w:rsidRPr="00360C36">
              <w:t>Databases</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6FA17B01" w14:textId="77777777" w:rsidR="00360C36" w:rsidRPr="00360C36" w:rsidRDefault="00360C36" w:rsidP="00360C36">
            <w:pPr>
              <w:spacing w:after="0" w:line="240" w:lineRule="auto"/>
            </w:pPr>
            <w:r w:rsidRPr="00360C36">
              <w:t>SQL, NoSQL, MongoDB, MySQL, Oracle</w:t>
            </w:r>
          </w:p>
        </w:tc>
      </w:tr>
      <w:tr w:rsidR="00360C36" w:rsidRPr="00360C36" w14:paraId="10791941"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0199964B" w14:textId="77777777" w:rsidR="00360C36" w:rsidRPr="00360C36" w:rsidRDefault="00360C36" w:rsidP="00360C36">
            <w:pPr>
              <w:spacing w:after="0" w:line="240" w:lineRule="auto"/>
            </w:pPr>
            <w:r w:rsidRPr="00360C36">
              <w:t>Software Development</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7C277324" w14:textId="77777777" w:rsidR="00360C36" w:rsidRPr="00360C36" w:rsidRDefault="00360C36" w:rsidP="00360C36">
            <w:pPr>
              <w:spacing w:after="0" w:line="240" w:lineRule="auto"/>
            </w:pPr>
            <w:r w:rsidRPr="00360C36">
              <w:t>Data Structures, Pair Programming, Firmware Testing, API and Performance Testing</w:t>
            </w:r>
          </w:p>
        </w:tc>
      </w:tr>
      <w:tr w:rsidR="00360C36" w:rsidRPr="00360C36" w14:paraId="3165E28F"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10CA844B" w14:textId="77777777" w:rsidR="00360C36" w:rsidRPr="00360C36" w:rsidRDefault="00360C36" w:rsidP="00360C36">
            <w:pPr>
              <w:spacing w:after="0" w:line="240" w:lineRule="auto"/>
            </w:pPr>
            <w:r w:rsidRPr="00360C36">
              <w:t>Operating Systems</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4441F522" w14:textId="77777777" w:rsidR="00360C36" w:rsidRPr="00360C36" w:rsidRDefault="00360C36" w:rsidP="00360C36">
            <w:pPr>
              <w:spacing w:after="0" w:line="240" w:lineRule="auto"/>
            </w:pPr>
            <w:r w:rsidRPr="00360C36">
              <w:t>Linux, Unix, Windows Server/Workstation, Macintosh 10, ARM Architecture, x86, AMDx64</w:t>
            </w:r>
          </w:p>
        </w:tc>
      </w:tr>
      <w:tr w:rsidR="00360C36" w:rsidRPr="00360C36" w14:paraId="545EB68B"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2CB14D2F" w14:textId="77777777" w:rsidR="00360C36" w:rsidRPr="00360C36" w:rsidRDefault="00360C36" w:rsidP="00360C36">
            <w:pPr>
              <w:spacing w:after="0" w:line="240" w:lineRule="auto"/>
            </w:pPr>
            <w:r w:rsidRPr="00360C36">
              <w:t>Graphics &amp; UI Testing</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28EAD79F" w14:textId="6D4CDEF7" w:rsidR="00360C36" w:rsidRPr="00360C36" w:rsidRDefault="00360C36" w:rsidP="00360C36">
            <w:pPr>
              <w:spacing w:after="0" w:line="240" w:lineRule="auto"/>
            </w:pPr>
            <w:r w:rsidRPr="00360C36">
              <w:t xml:space="preserve">Direct3D, OpenGL, Salesforce (SFDC), Angular, </w:t>
            </w:r>
            <w:proofErr w:type="spellStart"/>
            <w:r w:rsidRPr="00360C36">
              <w:t>VueJS</w:t>
            </w:r>
            <w:proofErr w:type="spellEnd"/>
            <w:r w:rsidRPr="00360C36">
              <w:t>, Polymer</w:t>
            </w:r>
            <w:r w:rsidR="00DB7DFD">
              <w:t>, Game testing, Cloud game testing (Steam and Origin)</w:t>
            </w:r>
          </w:p>
        </w:tc>
      </w:tr>
      <w:tr w:rsidR="00360C36" w:rsidRPr="00360C36" w14:paraId="7CD5F5BD"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508DCCC9" w14:textId="77777777" w:rsidR="00360C36" w:rsidRPr="00360C36" w:rsidRDefault="00360C36" w:rsidP="00360C36">
            <w:pPr>
              <w:spacing w:after="0" w:line="240" w:lineRule="auto"/>
            </w:pPr>
            <w:r w:rsidRPr="00360C36">
              <w:t>Hardware Testing</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6AF61023" w14:textId="2A32C19E" w:rsidR="00360C36" w:rsidRPr="00360C36" w:rsidRDefault="00360C36" w:rsidP="00360C36">
            <w:pPr>
              <w:spacing w:after="0" w:line="240" w:lineRule="auto"/>
            </w:pPr>
            <w:r w:rsidRPr="00360C36">
              <w:t>Nvidia GPGPU, G-Force, Tesla, Quadro, GPU accelerator, CUDA &amp; OpenCL processing</w:t>
            </w:r>
            <w:r w:rsidR="005D24D5">
              <w:t>, Ray Tracing, Ambient Occlusion, Antialiasing, Vertical sync</w:t>
            </w:r>
          </w:p>
        </w:tc>
      </w:tr>
      <w:tr w:rsidR="00360C36" w:rsidRPr="00360C36" w14:paraId="6BD423D2"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37414A92" w14:textId="77777777" w:rsidR="00360C36" w:rsidRPr="00360C36" w:rsidRDefault="00360C36" w:rsidP="00360C36">
            <w:pPr>
              <w:spacing w:after="0" w:line="240" w:lineRule="auto"/>
            </w:pPr>
            <w:r w:rsidRPr="00360C36">
              <w:t>Team &amp; Project Management</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5ED6A711" w14:textId="5EC1592C" w:rsidR="00360C36" w:rsidRPr="00360C36" w:rsidRDefault="00360C36" w:rsidP="00360C36">
            <w:pPr>
              <w:spacing w:after="0" w:line="240" w:lineRule="auto"/>
            </w:pPr>
            <w:r w:rsidRPr="00360C36">
              <w:t>Program Management, Vendor Management, Risk and Scope Management, Motivating Teams, Communicating Goals</w:t>
            </w:r>
            <w:r w:rsidR="00172960">
              <w:t>, Performance Management</w:t>
            </w:r>
            <w:r w:rsidR="009C5916">
              <w:t>, Risk Mitigation</w:t>
            </w:r>
          </w:p>
        </w:tc>
      </w:tr>
      <w:tr w:rsidR="00360C36" w:rsidRPr="00360C36" w14:paraId="10BE3372" w14:textId="77777777" w:rsidTr="00E170A2">
        <w:trPr>
          <w:trHeight w:val="300"/>
        </w:trPr>
        <w:tc>
          <w:tcPr>
            <w:tcW w:w="2900" w:type="dxa"/>
            <w:tcBorders>
              <w:top w:val="nil"/>
              <w:left w:val="single" w:sz="8" w:space="0" w:color="E3E3E3"/>
              <w:bottom w:val="single" w:sz="8" w:space="0" w:color="E3E3E3"/>
              <w:right w:val="nil"/>
            </w:tcBorders>
            <w:shd w:val="clear" w:color="000000" w:fill="FFFFFF"/>
            <w:noWrap/>
            <w:vAlign w:val="center"/>
            <w:hideMark/>
          </w:tcPr>
          <w:p w14:paraId="446F17AA" w14:textId="77777777" w:rsidR="00360C36" w:rsidRPr="00360C36" w:rsidRDefault="00360C36" w:rsidP="00360C36">
            <w:pPr>
              <w:spacing w:after="0" w:line="240" w:lineRule="auto"/>
            </w:pPr>
            <w:r w:rsidRPr="00360C36">
              <w:t>Tools &amp; IDEs</w:t>
            </w:r>
          </w:p>
        </w:tc>
        <w:tc>
          <w:tcPr>
            <w:tcW w:w="12860" w:type="dxa"/>
            <w:tcBorders>
              <w:top w:val="nil"/>
              <w:left w:val="single" w:sz="8" w:space="0" w:color="E3E3E3"/>
              <w:bottom w:val="single" w:sz="8" w:space="0" w:color="E3E3E3"/>
              <w:right w:val="single" w:sz="8" w:space="0" w:color="E3E3E3"/>
            </w:tcBorders>
            <w:shd w:val="clear" w:color="000000" w:fill="FFFFFF"/>
            <w:noWrap/>
            <w:vAlign w:val="center"/>
            <w:hideMark/>
          </w:tcPr>
          <w:p w14:paraId="74EBAFA5" w14:textId="77777777" w:rsidR="00360C36" w:rsidRPr="00360C36" w:rsidRDefault="00360C36" w:rsidP="00360C36">
            <w:pPr>
              <w:spacing w:after="0" w:line="240" w:lineRule="auto"/>
            </w:pPr>
            <w:proofErr w:type="spellStart"/>
            <w:r w:rsidRPr="00360C36">
              <w:t>Windbg</w:t>
            </w:r>
            <w:proofErr w:type="spellEnd"/>
            <w:r w:rsidRPr="00360C36">
              <w:t xml:space="preserve">, Visual Studio, Eclipse, ANT, Maven, JIRA, Rally, Confluence, SonarQube, Git, Bitbucket, </w:t>
            </w:r>
            <w:proofErr w:type="spellStart"/>
            <w:r w:rsidRPr="00360C36">
              <w:t>XCode</w:t>
            </w:r>
            <w:proofErr w:type="spellEnd"/>
            <w:r w:rsidRPr="00360C36">
              <w:t xml:space="preserve">, Automation Anywhere, </w:t>
            </w:r>
            <w:proofErr w:type="spellStart"/>
            <w:r w:rsidRPr="00360C36">
              <w:t>ServiceMax</w:t>
            </w:r>
            <w:proofErr w:type="spellEnd"/>
            <w:r w:rsidRPr="00360C36">
              <w:t>, ServiceNow</w:t>
            </w:r>
          </w:p>
        </w:tc>
      </w:tr>
    </w:tbl>
    <w:p w14:paraId="010961CA" w14:textId="63983985" w:rsidR="00360C36" w:rsidRDefault="00360C36" w:rsidP="007E705E">
      <w:r w:rsidRPr="00360C36">
        <w:t xml:space="preserve">Please note, while I have not directly developed applications using technologies such as Angular, </w:t>
      </w:r>
      <w:proofErr w:type="spellStart"/>
      <w:r w:rsidRPr="00360C36">
        <w:t>VueJS</w:t>
      </w:r>
      <w:proofErr w:type="spellEnd"/>
      <w:r w:rsidRPr="00360C36">
        <w:t>, etc., my role was instrumental in overseeing and ensuring their quality standards. My expertise lies in the comprehensive quality assurance and testing aspects of software development.</w:t>
      </w:r>
    </w:p>
    <w:tbl>
      <w:tblPr>
        <w:tblW w:w="8940" w:type="dxa"/>
        <w:tblInd w:w="-1" w:type="dxa"/>
        <w:tblLook w:val="04A0" w:firstRow="1" w:lastRow="0" w:firstColumn="1" w:lastColumn="0" w:noHBand="0" w:noVBand="1"/>
      </w:tblPr>
      <w:tblGrid>
        <w:gridCol w:w="5840"/>
        <w:gridCol w:w="3100"/>
      </w:tblGrid>
      <w:tr w:rsidR="00901F9D" w:rsidRPr="00901F9D" w14:paraId="2A975DF9" w14:textId="77777777" w:rsidTr="00264D21">
        <w:trPr>
          <w:trHeight w:val="288"/>
        </w:trPr>
        <w:tc>
          <w:tcPr>
            <w:tcW w:w="584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146501B" w14:textId="77777777" w:rsidR="00901F9D" w:rsidRPr="00901F9D" w:rsidRDefault="00901F9D" w:rsidP="00901F9D">
            <w:pPr>
              <w:spacing w:after="0" w:line="240" w:lineRule="auto"/>
              <w:jc w:val="center"/>
              <w:rPr>
                <w:rFonts w:ascii="Calibri" w:eastAsia="Times New Roman" w:hAnsi="Calibri" w:cs="Calibri"/>
                <w:b/>
                <w:bCs/>
                <w:color w:val="0D0D0D"/>
                <w:sz w:val="19"/>
                <w:szCs w:val="19"/>
                <w:lang w:val="en-IN" w:eastAsia="en-IN"/>
              </w:rPr>
            </w:pPr>
            <w:r w:rsidRPr="00901F9D">
              <w:rPr>
                <w:rFonts w:ascii="Calibri" w:eastAsia="Times New Roman" w:hAnsi="Calibri" w:cs="Calibri"/>
                <w:b/>
                <w:bCs/>
                <w:color w:val="0D0D0D"/>
                <w:sz w:val="19"/>
                <w:szCs w:val="19"/>
                <w:lang w:val="en-IN" w:eastAsia="en-IN"/>
              </w:rPr>
              <w:t>Certification</w:t>
            </w:r>
          </w:p>
        </w:tc>
        <w:tc>
          <w:tcPr>
            <w:tcW w:w="3100" w:type="dxa"/>
            <w:tcBorders>
              <w:top w:val="single" w:sz="4" w:space="0" w:color="auto"/>
              <w:left w:val="nil"/>
              <w:bottom w:val="single" w:sz="4" w:space="0" w:color="auto"/>
              <w:right w:val="single" w:sz="4" w:space="0" w:color="auto"/>
            </w:tcBorders>
            <w:shd w:val="clear" w:color="000000" w:fill="FFFFFF"/>
            <w:noWrap/>
            <w:vAlign w:val="bottom"/>
            <w:hideMark/>
          </w:tcPr>
          <w:p w14:paraId="217BEF48" w14:textId="77777777" w:rsidR="00901F9D" w:rsidRPr="00901F9D" w:rsidRDefault="00901F9D" w:rsidP="00901F9D">
            <w:pPr>
              <w:spacing w:after="0" w:line="240" w:lineRule="auto"/>
              <w:jc w:val="center"/>
              <w:rPr>
                <w:rFonts w:ascii="Calibri" w:eastAsia="Times New Roman" w:hAnsi="Calibri" w:cs="Calibri"/>
                <w:b/>
                <w:bCs/>
                <w:color w:val="0D0D0D"/>
                <w:sz w:val="19"/>
                <w:szCs w:val="19"/>
                <w:lang w:val="en-IN" w:eastAsia="en-IN"/>
              </w:rPr>
            </w:pPr>
            <w:r w:rsidRPr="00901F9D">
              <w:rPr>
                <w:rFonts w:ascii="Calibri" w:eastAsia="Times New Roman" w:hAnsi="Calibri" w:cs="Calibri"/>
                <w:b/>
                <w:bCs/>
                <w:color w:val="0D0D0D"/>
                <w:sz w:val="19"/>
                <w:szCs w:val="19"/>
                <w:lang w:val="en-IN" w:eastAsia="en-IN"/>
              </w:rPr>
              <w:t>Issuing Organization</w:t>
            </w:r>
          </w:p>
        </w:tc>
      </w:tr>
      <w:tr w:rsidR="00901F9D" w:rsidRPr="00901F9D" w14:paraId="3AB622DB"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0BFCD182" w14:textId="36CDE3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PMP (Project Management Professional)</w:t>
            </w:r>
            <w:r w:rsidR="00947B0B">
              <w:rPr>
                <w:rFonts w:ascii="Calibri" w:eastAsia="Times New Roman" w:hAnsi="Calibri" w:cs="Calibri"/>
                <w:color w:val="0D0D0D"/>
                <w:sz w:val="19"/>
                <w:szCs w:val="19"/>
                <w:lang w:val="en-IN" w:eastAsia="en-IN"/>
              </w:rPr>
              <w:t xml:space="preserve"> and Generative AI PM</w:t>
            </w:r>
          </w:p>
        </w:tc>
        <w:tc>
          <w:tcPr>
            <w:tcW w:w="3100" w:type="dxa"/>
            <w:tcBorders>
              <w:top w:val="nil"/>
              <w:left w:val="nil"/>
              <w:bottom w:val="single" w:sz="4" w:space="0" w:color="auto"/>
              <w:right w:val="single" w:sz="4" w:space="0" w:color="auto"/>
            </w:tcBorders>
            <w:shd w:val="clear" w:color="000000" w:fill="FFFFFF"/>
            <w:noWrap/>
            <w:vAlign w:val="center"/>
            <w:hideMark/>
          </w:tcPr>
          <w:p w14:paraId="7CFE169B"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Project Management Institute (PMI)</w:t>
            </w:r>
          </w:p>
        </w:tc>
      </w:tr>
      <w:tr w:rsidR="00901F9D" w:rsidRPr="00901F9D" w14:paraId="3341F77E"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786410C9"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 xml:space="preserve">Certified </w:t>
            </w:r>
            <w:proofErr w:type="spellStart"/>
            <w:r w:rsidRPr="00901F9D">
              <w:rPr>
                <w:rFonts w:ascii="Calibri" w:eastAsia="Times New Roman" w:hAnsi="Calibri" w:cs="Calibri"/>
                <w:color w:val="0D0D0D"/>
                <w:sz w:val="19"/>
                <w:szCs w:val="19"/>
                <w:lang w:val="en-IN" w:eastAsia="en-IN"/>
              </w:rPr>
              <w:t>SAFe</w:t>
            </w:r>
            <w:proofErr w:type="spellEnd"/>
            <w:r w:rsidRPr="00901F9D">
              <w:rPr>
                <w:rFonts w:ascii="Calibri" w:eastAsia="Times New Roman" w:hAnsi="Calibri" w:cs="Calibri"/>
                <w:color w:val="0D0D0D"/>
                <w:sz w:val="19"/>
                <w:szCs w:val="19"/>
                <w:lang w:val="en-IN" w:eastAsia="en-IN"/>
              </w:rPr>
              <w:t xml:space="preserve"> Agilist</w:t>
            </w:r>
          </w:p>
        </w:tc>
        <w:tc>
          <w:tcPr>
            <w:tcW w:w="3100" w:type="dxa"/>
            <w:tcBorders>
              <w:top w:val="nil"/>
              <w:left w:val="nil"/>
              <w:bottom w:val="single" w:sz="4" w:space="0" w:color="auto"/>
              <w:right w:val="single" w:sz="4" w:space="0" w:color="auto"/>
            </w:tcBorders>
            <w:shd w:val="clear" w:color="000000" w:fill="FFFFFF"/>
            <w:noWrap/>
            <w:vAlign w:val="center"/>
            <w:hideMark/>
          </w:tcPr>
          <w:p w14:paraId="31E4D812"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Scaled Agile, Inc.</w:t>
            </w:r>
          </w:p>
        </w:tc>
      </w:tr>
      <w:tr w:rsidR="00901F9D" w:rsidRPr="00901F9D" w14:paraId="5A90369E"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04C06528"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Prince 2 Agile Foundation</w:t>
            </w:r>
          </w:p>
        </w:tc>
        <w:tc>
          <w:tcPr>
            <w:tcW w:w="3100" w:type="dxa"/>
            <w:tcBorders>
              <w:top w:val="nil"/>
              <w:left w:val="nil"/>
              <w:bottom w:val="single" w:sz="4" w:space="0" w:color="auto"/>
              <w:right w:val="single" w:sz="4" w:space="0" w:color="auto"/>
            </w:tcBorders>
            <w:shd w:val="clear" w:color="000000" w:fill="FFFFFF"/>
            <w:noWrap/>
            <w:vAlign w:val="center"/>
            <w:hideMark/>
          </w:tcPr>
          <w:p w14:paraId="63F574D7"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AXELOS Global Best Practice</w:t>
            </w:r>
          </w:p>
        </w:tc>
      </w:tr>
      <w:tr w:rsidR="00901F9D" w:rsidRPr="00901F9D" w14:paraId="31482B27"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698C356B"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Prince 2 Agile Practitioner</w:t>
            </w:r>
          </w:p>
        </w:tc>
        <w:tc>
          <w:tcPr>
            <w:tcW w:w="3100" w:type="dxa"/>
            <w:tcBorders>
              <w:top w:val="nil"/>
              <w:left w:val="nil"/>
              <w:bottom w:val="single" w:sz="4" w:space="0" w:color="auto"/>
              <w:right w:val="single" w:sz="4" w:space="0" w:color="auto"/>
            </w:tcBorders>
            <w:shd w:val="clear" w:color="000000" w:fill="FFFFFF"/>
            <w:noWrap/>
            <w:vAlign w:val="center"/>
            <w:hideMark/>
          </w:tcPr>
          <w:p w14:paraId="42EA4AE6"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AXELOS Global Best Practice</w:t>
            </w:r>
          </w:p>
        </w:tc>
      </w:tr>
      <w:tr w:rsidR="00901F9D" w:rsidRPr="00901F9D" w14:paraId="6231AE44"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38AC4997"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Lean Six Sigma White Belt</w:t>
            </w:r>
          </w:p>
        </w:tc>
        <w:tc>
          <w:tcPr>
            <w:tcW w:w="3100" w:type="dxa"/>
            <w:tcBorders>
              <w:top w:val="nil"/>
              <w:left w:val="nil"/>
              <w:bottom w:val="single" w:sz="4" w:space="0" w:color="auto"/>
              <w:right w:val="single" w:sz="4" w:space="0" w:color="auto"/>
            </w:tcBorders>
            <w:shd w:val="clear" w:color="000000" w:fill="FFFFFF"/>
            <w:noWrap/>
            <w:vAlign w:val="center"/>
            <w:hideMark/>
          </w:tcPr>
          <w:p w14:paraId="448FF834"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Management and Strategy Institute</w:t>
            </w:r>
          </w:p>
        </w:tc>
      </w:tr>
      <w:tr w:rsidR="00346BA8" w:rsidRPr="00901F9D" w14:paraId="412A64C0"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tcPr>
          <w:p w14:paraId="73644645" w14:textId="1A3C4A31" w:rsidR="00346BA8" w:rsidRPr="00901F9D" w:rsidRDefault="00346BA8" w:rsidP="00901F9D">
            <w:pPr>
              <w:spacing w:after="0" w:line="240" w:lineRule="auto"/>
              <w:rPr>
                <w:rFonts w:ascii="Calibri" w:eastAsia="Times New Roman" w:hAnsi="Calibri" w:cs="Calibri"/>
                <w:color w:val="0D0D0D"/>
                <w:sz w:val="19"/>
                <w:szCs w:val="19"/>
                <w:lang w:val="en-IN" w:eastAsia="en-IN"/>
              </w:rPr>
            </w:pPr>
            <w:r>
              <w:rPr>
                <w:rFonts w:ascii="Calibri" w:eastAsia="Times New Roman" w:hAnsi="Calibri" w:cs="Calibri"/>
                <w:color w:val="0D0D0D"/>
                <w:sz w:val="19"/>
                <w:szCs w:val="19"/>
                <w:lang w:val="en-IN" w:eastAsia="en-IN"/>
              </w:rPr>
              <w:t>Advanced RPA- Robotic Process Automation</w:t>
            </w:r>
          </w:p>
        </w:tc>
        <w:tc>
          <w:tcPr>
            <w:tcW w:w="3100" w:type="dxa"/>
            <w:tcBorders>
              <w:top w:val="nil"/>
              <w:left w:val="nil"/>
              <w:bottom w:val="single" w:sz="4" w:space="0" w:color="auto"/>
              <w:right w:val="single" w:sz="4" w:space="0" w:color="auto"/>
            </w:tcBorders>
            <w:shd w:val="clear" w:color="000000" w:fill="FFFFFF"/>
            <w:noWrap/>
            <w:vAlign w:val="center"/>
          </w:tcPr>
          <w:p w14:paraId="68E8AC64" w14:textId="55071344" w:rsidR="00346BA8" w:rsidRPr="00901F9D" w:rsidRDefault="00346BA8" w:rsidP="00901F9D">
            <w:pPr>
              <w:spacing w:after="0" w:line="240" w:lineRule="auto"/>
              <w:rPr>
                <w:rFonts w:ascii="Calibri" w:eastAsia="Times New Roman" w:hAnsi="Calibri" w:cs="Calibri"/>
                <w:color w:val="0D0D0D"/>
                <w:sz w:val="19"/>
                <w:szCs w:val="19"/>
                <w:lang w:val="en-IN" w:eastAsia="en-IN"/>
              </w:rPr>
            </w:pPr>
            <w:r>
              <w:rPr>
                <w:rFonts w:ascii="Calibri" w:eastAsia="Times New Roman" w:hAnsi="Calibri" w:cs="Calibri"/>
                <w:color w:val="0D0D0D"/>
                <w:sz w:val="19"/>
                <w:szCs w:val="19"/>
                <w:lang w:val="en-IN" w:eastAsia="en-IN"/>
              </w:rPr>
              <w:t>Automation Anywhere</w:t>
            </w:r>
          </w:p>
        </w:tc>
      </w:tr>
      <w:tr w:rsidR="00901F9D" w:rsidRPr="00901F9D" w14:paraId="72308C1E"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26F75C91"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Scrum Foundation Professional Certificate (SFPC)</w:t>
            </w:r>
          </w:p>
        </w:tc>
        <w:tc>
          <w:tcPr>
            <w:tcW w:w="3100" w:type="dxa"/>
            <w:tcBorders>
              <w:top w:val="nil"/>
              <w:left w:val="nil"/>
              <w:bottom w:val="single" w:sz="4" w:space="0" w:color="auto"/>
              <w:right w:val="single" w:sz="4" w:space="0" w:color="auto"/>
            </w:tcBorders>
            <w:shd w:val="clear" w:color="000000" w:fill="FFFFFF"/>
            <w:noWrap/>
            <w:vAlign w:val="center"/>
            <w:hideMark/>
          </w:tcPr>
          <w:p w14:paraId="7AA6F5CC"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Scrum.org</w:t>
            </w:r>
          </w:p>
        </w:tc>
      </w:tr>
      <w:tr w:rsidR="00901F9D" w:rsidRPr="00901F9D" w14:paraId="60D1D275"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4B7C4239"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Python Programming &amp; Data Structures</w:t>
            </w:r>
          </w:p>
        </w:tc>
        <w:tc>
          <w:tcPr>
            <w:tcW w:w="3100" w:type="dxa"/>
            <w:tcBorders>
              <w:top w:val="nil"/>
              <w:left w:val="nil"/>
              <w:bottom w:val="single" w:sz="4" w:space="0" w:color="auto"/>
              <w:right w:val="single" w:sz="4" w:space="0" w:color="auto"/>
            </w:tcBorders>
            <w:shd w:val="clear" w:color="000000" w:fill="FFFFFF"/>
            <w:noWrap/>
            <w:vAlign w:val="center"/>
            <w:hideMark/>
          </w:tcPr>
          <w:p w14:paraId="79057120"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University of Michigan, Coursera</w:t>
            </w:r>
          </w:p>
        </w:tc>
      </w:tr>
      <w:tr w:rsidR="00901F9D" w:rsidRPr="00901F9D" w14:paraId="169E4A71"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6C83B9D4"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Automation Anywhere Certified Advanced RPA Professional (V11.0)</w:t>
            </w:r>
          </w:p>
        </w:tc>
        <w:tc>
          <w:tcPr>
            <w:tcW w:w="3100" w:type="dxa"/>
            <w:tcBorders>
              <w:top w:val="nil"/>
              <w:left w:val="nil"/>
              <w:bottom w:val="single" w:sz="4" w:space="0" w:color="auto"/>
              <w:right w:val="single" w:sz="4" w:space="0" w:color="auto"/>
            </w:tcBorders>
            <w:shd w:val="clear" w:color="000000" w:fill="FFFFFF"/>
            <w:noWrap/>
            <w:vAlign w:val="center"/>
            <w:hideMark/>
          </w:tcPr>
          <w:p w14:paraId="147CE65D"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Automation Anywhere</w:t>
            </w:r>
          </w:p>
        </w:tc>
      </w:tr>
      <w:tr w:rsidR="00901F9D" w:rsidRPr="00901F9D" w14:paraId="7022CE09"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519A7D8F"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Transformative Leadership - Inclusion and Belonging</w:t>
            </w:r>
          </w:p>
        </w:tc>
        <w:tc>
          <w:tcPr>
            <w:tcW w:w="3100" w:type="dxa"/>
            <w:tcBorders>
              <w:top w:val="nil"/>
              <w:left w:val="nil"/>
              <w:bottom w:val="single" w:sz="4" w:space="0" w:color="auto"/>
              <w:right w:val="single" w:sz="4" w:space="0" w:color="auto"/>
            </w:tcBorders>
            <w:shd w:val="clear" w:color="000000" w:fill="FFFFFF"/>
            <w:noWrap/>
            <w:vAlign w:val="center"/>
            <w:hideMark/>
          </w:tcPr>
          <w:p w14:paraId="2ECFACBE"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Ernst &amp; Young (EY)</w:t>
            </w:r>
          </w:p>
        </w:tc>
      </w:tr>
      <w:tr w:rsidR="00901F9D" w:rsidRPr="00901F9D" w14:paraId="705A5B8E"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02472762"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Developing Cross-Cultural Intelligence</w:t>
            </w:r>
          </w:p>
        </w:tc>
        <w:tc>
          <w:tcPr>
            <w:tcW w:w="3100" w:type="dxa"/>
            <w:tcBorders>
              <w:top w:val="nil"/>
              <w:left w:val="nil"/>
              <w:bottom w:val="single" w:sz="4" w:space="0" w:color="auto"/>
              <w:right w:val="single" w:sz="4" w:space="0" w:color="auto"/>
            </w:tcBorders>
            <w:shd w:val="clear" w:color="000000" w:fill="FFFFFF"/>
            <w:noWrap/>
            <w:vAlign w:val="center"/>
            <w:hideMark/>
          </w:tcPr>
          <w:p w14:paraId="7EBE94AB"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LinkedIn Learning</w:t>
            </w:r>
          </w:p>
        </w:tc>
      </w:tr>
      <w:tr w:rsidR="00901F9D" w:rsidRPr="00901F9D" w14:paraId="6594A7B1"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55775C08"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Creating a Positive Customer Experience</w:t>
            </w:r>
          </w:p>
        </w:tc>
        <w:tc>
          <w:tcPr>
            <w:tcW w:w="3100" w:type="dxa"/>
            <w:tcBorders>
              <w:top w:val="nil"/>
              <w:left w:val="nil"/>
              <w:bottom w:val="single" w:sz="4" w:space="0" w:color="auto"/>
              <w:right w:val="single" w:sz="4" w:space="0" w:color="auto"/>
            </w:tcBorders>
            <w:shd w:val="clear" w:color="000000" w:fill="FFFFFF"/>
            <w:noWrap/>
            <w:vAlign w:val="center"/>
            <w:hideMark/>
          </w:tcPr>
          <w:p w14:paraId="5F128C13"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LinkedIn Learning</w:t>
            </w:r>
          </w:p>
        </w:tc>
      </w:tr>
      <w:tr w:rsidR="00901F9D" w:rsidRPr="00901F9D" w14:paraId="3A76C8D5"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12F215A2"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Leading Organizations</w:t>
            </w:r>
          </w:p>
        </w:tc>
        <w:tc>
          <w:tcPr>
            <w:tcW w:w="3100" w:type="dxa"/>
            <w:tcBorders>
              <w:top w:val="nil"/>
              <w:left w:val="nil"/>
              <w:bottom w:val="single" w:sz="4" w:space="0" w:color="auto"/>
              <w:right w:val="single" w:sz="4" w:space="0" w:color="auto"/>
            </w:tcBorders>
            <w:shd w:val="clear" w:color="000000" w:fill="FFFFFF"/>
            <w:noWrap/>
            <w:vAlign w:val="center"/>
            <w:hideMark/>
          </w:tcPr>
          <w:p w14:paraId="6C34A3A4"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HEC Paris, Coursera</w:t>
            </w:r>
          </w:p>
        </w:tc>
      </w:tr>
      <w:tr w:rsidR="00901F9D" w:rsidRPr="00901F9D" w14:paraId="6449B620"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7A036FC3"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Building Your Leadership Skills</w:t>
            </w:r>
          </w:p>
        </w:tc>
        <w:tc>
          <w:tcPr>
            <w:tcW w:w="3100" w:type="dxa"/>
            <w:tcBorders>
              <w:top w:val="nil"/>
              <w:left w:val="nil"/>
              <w:bottom w:val="single" w:sz="4" w:space="0" w:color="auto"/>
              <w:right w:val="single" w:sz="4" w:space="0" w:color="auto"/>
            </w:tcBorders>
            <w:shd w:val="clear" w:color="000000" w:fill="FFFFFF"/>
            <w:noWrap/>
            <w:vAlign w:val="center"/>
            <w:hideMark/>
          </w:tcPr>
          <w:p w14:paraId="70E38A9E"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HEC Paris, Coursera</w:t>
            </w:r>
          </w:p>
        </w:tc>
      </w:tr>
      <w:tr w:rsidR="00901F9D" w:rsidRPr="00901F9D" w14:paraId="56A87EB5"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7ADCC4A9"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Microsoft Power Platform (PL900)</w:t>
            </w:r>
          </w:p>
        </w:tc>
        <w:tc>
          <w:tcPr>
            <w:tcW w:w="3100" w:type="dxa"/>
            <w:tcBorders>
              <w:top w:val="nil"/>
              <w:left w:val="nil"/>
              <w:bottom w:val="single" w:sz="4" w:space="0" w:color="auto"/>
              <w:right w:val="single" w:sz="4" w:space="0" w:color="auto"/>
            </w:tcBorders>
            <w:shd w:val="clear" w:color="000000" w:fill="FFFFFF"/>
            <w:noWrap/>
            <w:vAlign w:val="center"/>
            <w:hideMark/>
          </w:tcPr>
          <w:p w14:paraId="02717BD6"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Microsoft</w:t>
            </w:r>
          </w:p>
        </w:tc>
      </w:tr>
      <w:tr w:rsidR="00901F9D" w:rsidRPr="00901F9D" w14:paraId="5D999560"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1911C7EA"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Microsoft Azure Admin (AZ 104)</w:t>
            </w:r>
          </w:p>
        </w:tc>
        <w:tc>
          <w:tcPr>
            <w:tcW w:w="3100" w:type="dxa"/>
            <w:tcBorders>
              <w:top w:val="nil"/>
              <w:left w:val="nil"/>
              <w:bottom w:val="single" w:sz="4" w:space="0" w:color="auto"/>
              <w:right w:val="single" w:sz="4" w:space="0" w:color="auto"/>
            </w:tcBorders>
            <w:shd w:val="clear" w:color="000000" w:fill="FFFFFF"/>
            <w:noWrap/>
            <w:vAlign w:val="center"/>
            <w:hideMark/>
          </w:tcPr>
          <w:p w14:paraId="5A2F248A"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Microsoft</w:t>
            </w:r>
          </w:p>
        </w:tc>
      </w:tr>
      <w:tr w:rsidR="00901F9D" w:rsidRPr="00901F9D" w14:paraId="44073D9F"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68047C82"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Microsoft Azure DevOps (AZ 400)</w:t>
            </w:r>
          </w:p>
        </w:tc>
        <w:tc>
          <w:tcPr>
            <w:tcW w:w="3100" w:type="dxa"/>
            <w:tcBorders>
              <w:top w:val="nil"/>
              <w:left w:val="nil"/>
              <w:bottom w:val="single" w:sz="4" w:space="0" w:color="auto"/>
              <w:right w:val="single" w:sz="4" w:space="0" w:color="auto"/>
            </w:tcBorders>
            <w:shd w:val="clear" w:color="000000" w:fill="FFFFFF"/>
            <w:noWrap/>
            <w:vAlign w:val="center"/>
            <w:hideMark/>
          </w:tcPr>
          <w:p w14:paraId="0F297201"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Microsoft</w:t>
            </w:r>
          </w:p>
        </w:tc>
      </w:tr>
      <w:tr w:rsidR="00901F9D" w:rsidRPr="00901F9D" w14:paraId="43C885F8"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64D3CB82"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Microsoft AI-900</w:t>
            </w:r>
          </w:p>
        </w:tc>
        <w:tc>
          <w:tcPr>
            <w:tcW w:w="3100" w:type="dxa"/>
            <w:tcBorders>
              <w:top w:val="nil"/>
              <w:left w:val="nil"/>
              <w:bottom w:val="single" w:sz="4" w:space="0" w:color="auto"/>
              <w:right w:val="single" w:sz="4" w:space="0" w:color="auto"/>
            </w:tcBorders>
            <w:shd w:val="clear" w:color="000000" w:fill="FFFFFF"/>
            <w:noWrap/>
            <w:vAlign w:val="center"/>
            <w:hideMark/>
          </w:tcPr>
          <w:p w14:paraId="2C3336C2"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Microsoft</w:t>
            </w:r>
          </w:p>
        </w:tc>
      </w:tr>
      <w:tr w:rsidR="00901F9D" w:rsidRPr="00901F9D" w14:paraId="62A00B7F" w14:textId="77777777" w:rsidTr="00264D21">
        <w:trPr>
          <w:trHeight w:val="288"/>
        </w:trPr>
        <w:tc>
          <w:tcPr>
            <w:tcW w:w="5840" w:type="dxa"/>
            <w:tcBorders>
              <w:top w:val="nil"/>
              <w:left w:val="single" w:sz="4" w:space="0" w:color="auto"/>
              <w:bottom w:val="single" w:sz="4" w:space="0" w:color="auto"/>
              <w:right w:val="single" w:sz="4" w:space="0" w:color="auto"/>
            </w:tcBorders>
            <w:shd w:val="clear" w:color="000000" w:fill="FFFFFF"/>
            <w:noWrap/>
            <w:vAlign w:val="center"/>
            <w:hideMark/>
          </w:tcPr>
          <w:p w14:paraId="7EC85E98" w14:textId="30FA67E9" w:rsidR="00901F9D" w:rsidRPr="00901F9D" w:rsidRDefault="00AD484B" w:rsidP="00901F9D">
            <w:pPr>
              <w:spacing w:after="0" w:line="240" w:lineRule="auto"/>
              <w:rPr>
                <w:rFonts w:ascii="Calibri" w:eastAsia="Times New Roman" w:hAnsi="Calibri" w:cs="Calibri"/>
                <w:color w:val="0D0D0D"/>
                <w:sz w:val="19"/>
                <w:szCs w:val="19"/>
                <w:lang w:val="en-IN" w:eastAsia="en-IN"/>
              </w:rPr>
            </w:pPr>
            <w:r>
              <w:rPr>
                <w:rFonts w:ascii="Calibri" w:eastAsia="Times New Roman" w:hAnsi="Calibri" w:cs="Calibri"/>
                <w:color w:val="0D0D0D"/>
                <w:sz w:val="19"/>
                <w:szCs w:val="19"/>
                <w:lang w:val="en-IN" w:eastAsia="en-IN"/>
              </w:rPr>
              <w:t xml:space="preserve">AI </w:t>
            </w:r>
            <w:r w:rsidR="00901F9D" w:rsidRPr="00901F9D">
              <w:rPr>
                <w:rFonts w:ascii="Calibri" w:eastAsia="Times New Roman" w:hAnsi="Calibri" w:cs="Calibri"/>
                <w:color w:val="0D0D0D"/>
                <w:sz w:val="19"/>
                <w:szCs w:val="19"/>
                <w:lang w:val="en-IN" w:eastAsia="en-IN"/>
              </w:rPr>
              <w:t>Prompt Engineering – Large Language Models (LLM)</w:t>
            </w:r>
          </w:p>
        </w:tc>
        <w:tc>
          <w:tcPr>
            <w:tcW w:w="3100" w:type="dxa"/>
            <w:tcBorders>
              <w:top w:val="nil"/>
              <w:left w:val="nil"/>
              <w:bottom w:val="single" w:sz="4" w:space="0" w:color="auto"/>
              <w:right w:val="single" w:sz="4" w:space="0" w:color="auto"/>
            </w:tcBorders>
            <w:shd w:val="clear" w:color="000000" w:fill="FFFFFF"/>
            <w:noWrap/>
            <w:vAlign w:val="center"/>
            <w:hideMark/>
          </w:tcPr>
          <w:p w14:paraId="67E1F5D0" w14:textId="77777777" w:rsidR="00901F9D" w:rsidRPr="00901F9D" w:rsidRDefault="00901F9D" w:rsidP="00901F9D">
            <w:pPr>
              <w:spacing w:after="0" w:line="240" w:lineRule="auto"/>
              <w:rPr>
                <w:rFonts w:ascii="Calibri" w:eastAsia="Times New Roman" w:hAnsi="Calibri" w:cs="Calibri"/>
                <w:color w:val="0D0D0D"/>
                <w:sz w:val="19"/>
                <w:szCs w:val="19"/>
                <w:lang w:val="en-IN" w:eastAsia="en-IN"/>
              </w:rPr>
            </w:pPr>
            <w:r w:rsidRPr="00901F9D">
              <w:rPr>
                <w:rFonts w:ascii="Calibri" w:eastAsia="Times New Roman" w:hAnsi="Calibri" w:cs="Calibri"/>
                <w:color w:val="0D0D0D"/>
                <w:sz w:val="19"/>
                <w:szCs w:val="19"/>
                <w:lang w:val="en-IN" w:eastAsia="en-IN"/>
              </w:rPr>
              <w:t>Coursera</w:t>
            </w:r>
          </w:p>
        </w:tc>
      </w:tr>
    </w:tbl>
    <w:p w14:paraId="6AF5A416" w14:textId="45AB0A46" w:rsidR="009957F4" w:rsidRPr="00264D21" w:rsidRDefault="00264D21" w:rsidP="00264D21">
      <w:r w:rsidRPr="00264D21">
        <w:t>As a Senior Software Quality Engineering Manager, I have been at the forefront of fostering a culture of continuous learning and skill enhancement within my team. My commitment has been to not only advance my technical and leadership capabilities but also to ensure my team remains at the cutting edge of quality engineering practices. This dedication has cultivated a team that excels in technical proficiency, leadership acumen, and collaborative synergy. I affirm that the information provided herein is accurate and reliable to the best of my knowledge.</w:t>
      </w:r>
    </w:p>
    <w:sectPr w:rsidR="009957F4" w:rsidRPr="00264D21" w:rsidSect="00BE4026">
      <w:type w:val="continuous"/>
      <w:pgSz w:w="12240" w:h="15840" w:code="1"/>
      <w:pgMar w:top="1296" w:right="1440" w:bottom="72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A8B12" w14:textId="77777777" w:rsidR="00BE4026" w:rsidRDefault="00BE4026" w:rsidP="00725803">
      <w:r>
        <w:separator/>
      </w:r>
    </w:p>
    <w:p w14:paraId="4D55E3F7" w14:textId="77777777" w:rsidR="00BE4026" w:rsidRDefault="00BE4026"/>
  </w:endnote>
  <w:endnote w:type="continuationSeparator" w:id="0">
    <w:p w14:paraId="627B868B" w14:textId="77777777" w:rsidR="00BE4026" w:rsidRDefault="00BE4026" w:rsidP="00725803">
      <w:r>
        <w:continuationSeparator/>
      </w:r>
    </w:p>
    <w:p w14:paraId="37E571EA" w14:textId="77777777" w:rsidR="00BE4026" w:rsidRDefault="00BE4026"/>
  </w:endnote>
  <w:endnote w:type="continuationNotice" w:id="1">
    <w:p w14:paraId="2F76AAE9" w14:textId="77777777" w:rsidR="00BE4026" w:rsidRDefault="00BE4026"/>
    <w:p w14:paraId="768773C0" w14:textId="77777777" w:rsidR="00BE4026" w:rsidRDefault="00BE40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SansPro-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53DDD" w14:textId="77777777" w:rsidR="00BE4026" w:rsidRDefault="00BE4026" w:rsidP="00725803">
      <w:r>
        <w:separator/>
      </w:r>
    </w:p>
    <w:p w14:paraId="6503162F" w14:textId="77777777" w:rsidR="00BE4026" w:rsidRDefault="00BE4026"/>
  </w:footnote>
  <w:footnote w:type="continuationSeparator" w:id="0">
    <w:p w14:paraId="6775CAF6" w14:textId="77777777" w:rsidR="00BE4026" w:rsidRDefault="00BE4026" w:rsidP="00725803">
      <w:r>
        <w:continuationSeparator/>
      </w:r>
    </w:p>
    <w:p w14:paraId="2CF8239F" w14:textId="77777777" w:rsidR="00BE4026" w:rsidRDefault="00BE4026"/>
  </w:footnote>
  <w:footnote w:type="continuationNotice" w:id="1">
    <w:p w14:paraId="0702F74B" w14:textId="77777777" w:rsidR="00BE4026" w:rsidRDefault="00BE4026"/>
    <w:p w14:paraId="17D5ADD3" w14:textId="77777777" w:rsidR="00BE4026" w:rsidRDefault="00BE402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9A019A"/>
    <w:multiLevelType w:val="hybridMultilevel"/>
    <w:tmpl w:val="52C24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A056777"/>
    <w:multiLevelType w:val="hybridMultilevel"/>
    <w:tmpl w:val="1BE8DA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830355A"/>
    <w:multiLevelType w:val="hybridMultilevel"/>
    <w:tmpl w:val="1D64F5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9382E6E"/>
    <w:multiLevelType w:val="hybridMultilevel"/>
    <w:tmpl w:val="C7B88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559479">
    <w:abstractNumId w:val="10"/>
  </w:num>
  <w:num w:numId="2" w16cid:durableId="263463634">
    <w:abstractNumId w:val="7"/>
  </w:num>
  <w:num w:numId="3" w16cid:durableId="223028194">
    <w:abstractNumId w:val="6"/>
  </w:num>
  <w:num w:numId="4" w16cid:durableId="12563251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1"/>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 w:numId="13" w16cid:durableId="1765833399">
    <w:abstractNumId w:val="9"/>
  </w:num>
  <w:num w:numId="14" w16cid:durableId="1162156886">
    <w:abstractNumId w:val="13"/>
  </w:num>
  <w:num w:numId="15" w16cid:durableId="1139882920">
    <w:abstractNumId w:val="12"/>
  </w:num>
  <w:num w:numId="16" w16cid:durableId="14433084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755"/>
    <w:rsid w:val="00012B5D"/>
    <w:rsid w:val="00013FF5"/>
    <w:rsid w:val="0001691E"/>
    <w:rsid w:val="00020561"/>
    <w:rsid w:val="00025E77"/>
    <w:rsid w:val="00027312"/>
    <w:rsid w:val="000475AA"/>
    <w:rsid w:val="00061AE7"/>
    <w:rsid w:val="000645F2"/>
    <w:rsid w:val="00067AE4"/>
    <w:rsid w:val="00082F03"/>
    <w:rsid w:val="000835A0"/>
    <w:rsid w:val="000851F1"/>
    <w:rsid w:val="000934A2"/>
    <w:rsid w:val="000B0271"/>
    <w:rsid w:val="000B32D7"/>
    <w:rsid w:val="000B5E40"/>
    <w:rsid w:val="000C2C1A"/>
    <w:rsid w:val="000D610D"/>
    <w:rsid w:val="00117006"/>
    <w:rsid w:val="00144D98"/>
    <w:rsid w:val="00147B52"/>
    <w:rsid w:val="00172960"/>
    <w:rsid w:val="001773C8"/>
    <w:rsid w:val="001A1E15"/>
    <w:rsid w:val="001A75C7"/>
    <w:rsid w:val="001B0955"/>
    <w:rsid w:val="001B7692"/>
    <w:rsid w:val="001C0B86"/>
    <w:rsid w:val="001C20FA"/>
    <w:rsid w:val="001C2E03"/>
    <w:rsid w:val="001D20E0"/>
    <w:rsid w:val="001E57FD"/>
    <w:rsid w:val="001E64F5"/>
    <w:rsid w:val="001F20DC"/>
    <w:rsid w:val="001F2AD8"/>
    <w:rsid w:val="001F423A"/>
    <w:rsid w:val="00200FBD"/>
    <w:rsid w:val="002139FB"/>
    <w:rsid w:val="00227784"/>
    <w:rsid w:val="0023705D"/>
    <w:rsid w:val="002431C7"/>
    <w:rsid w:val="00250277"/>
    <w:rsid w:val="00250A31"/>
    <w:rsid w:val="00251C13"/>
    <w:rsid w:val="002528F9"/>
    <w:rsid w:val="00264D21"/>
    <w:rsid w:val="0027611F"/>
    <w:rsid w:val="00291C2C"/>
    <w:rsid w:val="002922D0"/>
    <w:rsid w:val="00297D19"/>
    <w:rsid w:val="002B47FF"/>
    <w:rsid w:val="002C2CC6"/>
    <w:rsid w:val="002C367E"/>
    <w:rsid w:val="002D2413"/>
    <w:rsid w:val="003066A6"/>
    <w:rsid w:val="00320BFA"/>
    <w:rsid w:val="003275BF"/>
    <w:rsid w:val="00335CA6"/>
    <w:rsid w:val="00340B03"/>
    <w:rsid w:val="00346BA8"/>
    <w:rsid w:val="003526AB"/>
    <w:rsid w:val="0035355F"/>
    <w:rsid w:val="00360C36"/>
    <w:rsid w:val="00380AE7"/>
    <w:rsid w:val="00382D97"/>
    <w:rsid w:val="003902F1"/>
    <w:rsid w:val="00397DDD"/>
    <w:rsid w:val="003A17C0"/>
    <w:rsid w:val="003A6943"/>
    <w:rsid w:val="003B4C73"/>
    <w:rsid w:val="003C7748"/>
    <w:rsid w:val="003D1278"/>
    <w:rsid w:val="003D56ED"/>
    <w:rsid w:val="003E3BEC"/>
    <w:rsid w:val="003E473C"/>
    <w:rsid w:val="00410BA2"/>
    <w:rsid w:val="00434074"/>
    <w:rsid w:val="004400F4"/>
    <w:rsid w:val="00454013"/>
    <w:rsid w:val="0046391B"/>
    <w:rsid w:val="00463C3B"/>
    <w:rsid w:val="004729A9"/>
    <w:rsid w:val="00474232"/>
    <w:rsid w:val="00483AA3"/>
    <w:rsid w:val="00484BB4"/>
    <w:rsid w:val="004937AE"/>
    <w:rsid w:val="004968CA"/>
    <w:rsid w:val="004C0509"/>
    <w:rsid w:val="004C5EE9"/>
    <w:rsid w:val="004D1B48"/>
    <w:rsid w:val="004D57C1"/>
    <w:rsid w:val="004E2970"/>
    <w:rsid w:val="004E2CEE"/>
    <w:rsid w:val="004E4507"/>
    <w:rsid w:val="004F4C2F"/>
    <w:rsid w:val="005026DD"/>
    <w:rsid w:val="00513EFC"/>
    <w:rsid w:val="00514BDE"/>
    <w:rsid w:val="0052113B"/>
    <w:rsid w:val="00526569"/>
    <w:rsid w:val="005311CA"/>
    <w:rsid w:val="00546D7E"/>
    <w:rsid w:val="00564951"/>
    <w:rsid w:val="00572589"/>
    <w:rsid w:val="00573BF9"/>
    <w:rsid w:val="0057519B"/>
    <w:rsid w:val="00580A3A"/>
    <w:rsid w:val="005874E4"/>
    <w:rsid w:val="005905E2"/>
    <w:rsid w:val="00594CBF"/>
    <w:rsid w:val="005A4779"/>
    <w:rsid w:val="005A4A49"/>
    <w:rsid w:val="005B0D82"/>
    <w:rsid w:val="005B13C9"/>
    <w:rsid w:val="005B1495"/>
    <w:rsid w:val="005B1D68"/>
    <w:rsid w:val="005B34A8"/>
    <w:rsid w:val="005C4CDC"/>
    <w:rsid w:val="005C71B0"/>
    <w:rsid w:val="005D24D5"/>
    <w:rsid w:val="005D3EC2"/>
    <w:rsid w:val="005E4217"/>
    <w:rsid w:val="00600668"/>
    <w:rsid w:val="00603616"/>
    <w:rsid w:val="00607AA3"/>
    <w:rsid w:val="00611B37"/>
    <w:rsid w:val="006252B4"/>
    <w:rsid w:val="00634204"/>
    <w:rsid w:val="00646BA2"/>
    <w:rsid w:val="0065054B"/>
    <w:rsid w:val="00652CCE"/>
    <w:rsid w:val="00652E8B"/>
    <w:rsid w:val="0066271D"/>
    <w:rsid w:val="00675EA0"/>
    <w:rsid w:val="00684317"/>
    <w:rsid w:val="00690D38"/>
    <w:rsid w:val="006973B0"/>
    <w:rsid w:val="006A4912"/>
    <w:rsid w:val="006B1232"/>
    <w:rsid w:val="006C08A0"/>
    <w:rsid w:val="006C47D8"/>
    <w:rsid w:val="006C6431"/>
    <w:rsid w:val="006D2D08"/>
    <w:rsid w:val="006E0FF6"/>
    <w:rsid w:val="006F1B9C"/>
    <w:rsid w:val="006F26A2"/>
    <w:rsid w:val="006F2B69"/>
    <w:rsid w:val="006F68FB"/>
    <w:rsid w:val="006F6E3C"/>
    <w:rsid w:val="0070237E"/>
    <w:rsid w:val="00725803"/>
    <w:rsid w:val="00725CB5"/>
    <w:rsid w:val="0072728A"/>
    <w:rsid w:val="007307A3"/>
    <w:rsid w:val="00734778"/>
    <w:rsid w:val="007502F4"/>
    <w:rsid w:val="00752315"/>
    <w:rsid w:val="0075633B"/>
    <w:rsid w:val="00766B3E"/>
    <w:rsid w:val="00781AF4"/>
    <w:rsid w:val="00794A44"/>
    <w:rsid w:val="007A4EE3"/>
    <w:rsid w:val="007B1C6D"/>
    <w:rsid w:val="007C211F"/>
    <w:rsid w:val="007C26CB"/>
    <w:rsid w:val="007C4608"/>
    <w:rsid w:val="007C57D6"/>
    <w:rsid w:val="007D0458"/>
    <w:rsid w:val="007D5ED3"/>
    <w:rsid w:val="007E4853"/>
    <w:rsid w:val="007E58F4"/>
    <w:rsid w:val="007E705E"/>
    <w:rsid w:val="007E70B0"/>
    <w:rsid w:val="007F3012"/>
    <w:rsid w:val="00801640"/>
    <w:rsid w:val="00802B66"/>
    <w:rsid w:val="00825C30"/>
    <w:rsid w:val="00837292"/>
    <w:rsid w:val="00857E6B"/>
    <w:rsid w:val="00866939"/>
    <w:rsid w:val="00870200"/>
    <w:rsid w:val="00873709"/>
    <w:rsid w:val="008920BE"/>
    <w:rsid w:val="008942F3"/>
    <w:rsid w:val="008968C4"/>
    <w:rsid w:val="008A515D"/>
    <w:rsid w:val="008C0F57"/>
    <w:rsid w:val="008D31BD"/>
    <w:rsid w:val="008D7C1C"/>
    <w:rsid w:val="008E02C8"/>
    <w:rsid w:val="008F31E6"/>
    <w:rsid w:val="008F3ABF"/>
    <w:rsid w:val="008F5857"/>
    <w:rsid w:val="00901F9D"/>
    <w:rsid w:val="00905368"/>
    <w:rsid w:val="009055FB"/>
    <w:rsid w:val="00905671"/>
    <w:rsid w:val="0091048D"/>
    <w:rsid w:val="00914DDA"/>
    <w:rsid w:val="0092291B"/>
    <w:rsid w:val="00925939"/>
    <w:rsid w:val="00932D92"/>
    <w:rsid w:val="009338E3"/>
    <w:rsid w:val="0094328C"/>
    <w:rsid w:val="00947B0B"/>
    <w:rsid w:val="0095272C"/>
    <w:rsid w:val="009656D3"/>
    <w:rsid w:val="0097078E"/>
    <w:rsid w:val="00972024"/>
    <w:rsid w:val="00992FD0"/>
    <w:rsid w:val="0099574B"/>
    <w:rsid w:val="009957F4"/>
    <w:rsid w:val="009B63D1"/>
    <w:rsid w:val="009C5916"/>
    <w:rsid w:val="009E3360"/>
    <w:rsid w:val="009F04D2"/>
    <w:rsid w:val="009F1288"/>
    <w:rsid w:val="009F2BA7"/>
    <w:rsid w:val="009F6DA0"/>
    <w:rsid w:val="00A01182"/>
    <w:rsid w:val="00A019FF"/>
    <w:rsid w:val="00A02C98"/>
    <w:rsid w:val="00A06309"/>
    <w:rsid w:val="00A1144C"/>
    <w:rsid w:val="00A12AF4"/>
    <w:rsid w:val="00A1678B"/>
    <w:rsid w:val="00A2308A"/>
    <w:rsid w:val="00A253AB"/>
    <w:rsid w:val="00A26FCF"/>
    <w:rsid w:val="00A42C49"/>
    <w:rsid w:val="00A44B38"/>
    <w:rsid w:val="00A56725"/>
    <w:rsid w:val="00A9438D"/>
    <w:rsid w:val="00A96A02"/>
    <w:rsid w:val="00AA3BDC"/>
    <w:rsid w:val="00AB1BA8"/>
    <w:rsid w:val="00AC285E"/>
    <w:rsid w:val="00AC523A"/>
    <w:rsid w:val="00AD13CB"/>
    <w:rsid w:val="00AD3FD8"/>
    <w:rsid w:val="00AD484B"/>
    <w:rsid w:val="00AE5CFE"/>
    <w:rsid w:val="00B04D2E"/>
    <w:rsid w:val="00B10755"/>
    <w:rsid w:val="00B12A59"/>
    <w:rsid w:val="00B256C7"/>
    <w:rsid w:val="00B26DAA"/>
    <w:rsid w:val="00B35ADE"/>
    <w:rsid w:val="00B370A8"/>
    <w:rsid w:val="00B61414"/>
    <w:rsid w:val="00B63761"/>
    <w:rsid w:val="00B67D9E"/>
    <w:rsid w:val="00B67F63"/>
    <w:rsid w:val="00B74C87"/>
    <w:rsid w:val="00B8085A"/>
    <w:rsid w:val="00B845F9"/>
    <w:rsid w:val="00B86EB4"/>
    <w:rsid w:val="00BB7FEC"/>
    <w:rsid w:val="00BC4D60"/>
    <w:rsid w:val="00BC7376"/>
    <w:rsid w:val="00BD669A"/>
    <w:rsid w:val="00BE4019"/>
    <w:rsid w:val="00BE4026"/>
    <w:rsid w:val="00BF61CD"/>
    <w:rsid w:val="00BF65E6"/>
    <w:rsid w:val="00C13F2B"/>
    <w:rsid w:val="00C30559"/>
    <w:rsid w:val="00C43D65"/>
    <w:rsid w:val="00C47E89"/>
    <w:rsid w:val="00C526A3"/>
    <w:rsid w:val="00C54411"/>
    <w:rsid w:val="00C554C3"/>
    <w:rsid w:val="00C61FBC"/>
    <w:rsid w:val="00C84833"/>
    <w:rsid w:val="00C9044F"/>
    <w:rsid w:val="00C92F94"/>
    <w:rsid w:val="00CA1F6B"/>
    <w:rsid w:val="00CA259E"/>
    <w:rsid w:val="00CA3EE5"/>
    <w:rsid w:val="00CA57B5"/>
    <w:rsid w:val="00CC0288"/>
    <w:rsid w:val="00CD3F4F"/>
    <w:rsid w:val="00CE22C4"/>
    <w:rsid w:val="00CE65F5"/>
    <w:rsid w:val="00D0191E"/>
    <w:rsid w:val="00D14053"/>
    <w:rsid w:val="00D2420D"/>
    <w:rsid w:val="00D27341"/>
    <w:rsid w:val="00D30382"/>
    <w:rsid w:val="00D315F4"/>
    <w:rsid w:val="00D32E0B"/>
    <w:rsid w:val="00D413F9"/>
    <w:rsid w:val="00D43CA4"/>
    <w:rsid w:val="00D44E50"/>
    <w:rsid w:val="00D81F18"/>
    <w:rsid w:val="00D90060"/>
    <w:rsid w:val="00D92B95"/>
    <w:rsid w:val="00D952A2"/>
    <w:rsid w:val="00DB09BB"/>
    <w:rsid w:val="00DB34B4"/>
    <w:rsid w:val="00DB7DFD"/>
    <w:rsid w:val="00DC187B"/>
    <w:rsid w:val="00DC6B2F"/>
    <w:rsid w:val="00DD6A2E"/>
    <w:rsid w:val="00DF21E3"/>
    <w:rsid w:val="00DF302D"/>
    <w:rsid w:val="00DF7130"/>
    <w:rsid w:val="00E03F71"/>
    <w:rsid w:val="00E154B5"/>
    <w:rsid w:val="00E170A2"/>
    <w:rsid w:val="00E21125"/>
    <w:rsid w:val="00E232F0"/>
    <w:rsid w:val="00E24AD8"/>
    <w:rsid w:val="00E35EFA"/>
    <w:rsid w:val="00E429E8"/>
    <w:rsid w:val="00E45638"/>
    <w:rsid w:val="00E52791"/>
    <w:rsid w:val="00E615D5"/>
    <w:rsid w:val="00E64F60"/>
    <w:rsid w:val="00E7071F"/>
    <w:rsid w:val="00E83195"/>
    <w:rsid w:val="00EB713D"/>
    <w:rsid w:val="00EC3311"/>
    <w:rsid w:val="00ED30FE"/>
    <w:rsid w:val="00ED3F89"/>
    <w:rsid w:val="00EE7FC7"/>
    <w:rsid w:val="00EF17A0"/>
    <w:rsid w:val="00F00A4F"/>
    <w:rsid w:val="00F067DE"/>
    <w:rsid w:val="00F12439"/>
    <w:rsid w:val="00F177A3"/>
    <w:rsid w:val="00F30B61"/>
    <w:rsid w:val="00F33CD8"/>
    <w:rsid w:val="00F37CFE"/>
    <w:rsid w:val="00F424EC"/>
    <w:rsid w:val="00F439C9"/>
    <w:rsid w:val="00F72A26"/>
    <w:rsid w:val="00F8078C"/>
    <w:rsid w:val="00F92853"/>
    <w:rsid w:val="00FA3B13"/>
    <w:rsid w:val="00FB113E"/>
    <w:rsid w:val="00FC0395"/>
    <w:rsid w:val="00FC796B"/>
    <w:rsid w:val="00FD1DE2"/>
    <w:rsid w:val="00FD32D9"/>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71E4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F177A3"/>
    <w:pPr>
      <w:shd w:val="clear" w:color="auto" w:fill="F6EAEE" w:themeFill="accent4"/>
      <w:tabs>
        <w:tab w:val="center" w:pos="4770"/>
      </w:tabs>
      <w:spacing w:after="240" w:line="216" w:lineRule="auto"/>
      <w:contextualSpacing/>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F177A3"/>
    <w:rPr>
      <w:rFonts w:asciiTheme="majorHAnsi" w:eastAsiaTheme="majorEastAsia" w:hAnsiTheme="majorHAnsi" w:cstheme="majorBidi"/>
      <w:b/>
      <w:color w:val="262626" w:themeColor="text1" w:themeTint="D9"/>
      <w:spacing w:val="100"/>
      <w:kern w:val="28"/>
      <w:sz w:val="70"/>
      <w:szCs w:val="56"/>
      <w:shd w:val="clear" w:color="auto" w:fill="F6EAEE" w:themeFill="accent4"/>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F177A3"/>
    <w:pPr>
      <w:numPr>
        <w:ilvl w:val="1"/>
      </w:numPr>
      <w:spacing w:before="120" w:after="40"/>
    </w:pPr>
    <w:rPr>
      <w:rFonts w:eastAsiaTheme="minorEastAsia"/>
      <w:color w:val="5A5A5A" w:themeColor="text1" w:themeTint="A5"/>
    </w:rPr>
  </w:style>
  <w:style w:type="character" w:customStyle="1" w:styleId="SubtitleChar">
    <w:name w:val="Subtitle Char"/>
    <w:basedOn w:val="DefaultParagraphFont"/>
    <w:link w:val="Subtitle"/>
    <w:uiPriority w:val="12"/>
    <w:rsid w:val="00F177A3"/>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semiHidden/>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F177A3"/>
    <w:rPr>
      <w:bdr w:val="none" w:sz="0" w:space="0" w:color="auto"/>
      <w:shd w:val="clear" w:color="auto" w:fill="F6EAEE" w:themeFill="accent4"/>
    </w:rPr>
  </w:style>
  <w:style w:type="character" w:styleId="UnresolvedMention">
    <w:name w:val="Unresolved Mention"/>
    <w:basedOn w:val="DefaultParagraphFont"/>
    <w:uiPriority w:val="99"/>
    <w:semiHidden/>
    <w:unhideWhenUsed/>
    <w:rsid w:val="00B107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80305">
      <w:bodyDiv w:val="1"/>
      <w:marLeft w:val="0"/>
      <w:marRight w:val="0"/>
      <w:marTop w:val="0"/>
      <w:marBottom w:val="0"/>
      <w:divBdr>
        <w:top w:val="none" w:sz="0" w:space="0" w:color="auto"/>
        <w:left w:val="none" w:sz="0" w:space="0" w:color="auto"/>
        <w:bottom w:val="none" w:sz="0" w:space="0" w:color="auto"/>
        <w:right w:val="none" w:sz="0" w:space="0" w:color="auto"/>
      </w:divBdr>
    </w:div>
    <w:div w:id="275451745">
      <w:bodyDiv w:val="1"/>
      <w:marLeft w:val="0"/>
      <w:marRight w:val="0"/>
      <w:marTop w:val="0"/>
      <w:marBottom w:val="0"/>
      <w:divBdr>
        <w:top w:val="none" w:sz="0" w:space="0" w:color="auto"/>
        <w:left w:val="none" w:sz="0" w:space="0" w:color="auto"/>
        <w:bottom w:val="none" w:sz="0" w:space="0" w:color="auto"/>
        <w:right w:val="none" w:sz="0" w:space="0" w:color="auto"/>
      </w:divBdr>
    </w:div>
    <w:div w:id="441462441">
      <w:bodyDiv w:val="1"/>
      <w:marLeft w:val="0"/>
      <w:marRight w:val="0"/>
      <w:marTop w:val="0"/>
      <w:marBottom w:val="0"/>
      <w:divBdr>
        <w:top w:val="none" w:sz="0" w:space="0" w:color="auto"/>
        <w:left w:val="none" w:sz="0" w:space="0" w:color="auto"/>
        <w:bottom w:val="none" w:sz="0" w:space="0" w:color="auto"/>
        <w:right w:val="none" w:sz="0" w:space="0" w:color="auto"/>
      </w:divBdr>
    </w:div>
    <w:div w:id="1286039691">
      <w:bodyDiv w:val="1"/>
      <w:marLeft w:val="0"/>
      <w:marRight w:val="0"/>
      <w:marTop w:val="0"/>
      <w:marBottom w:val="0"/>
      <w:divBdr>
        <w:top w:val="none" w:sz="0" w:space="0" w:color="auto"/>
        <w:left w:val="none" w:sz="0" w:space="0" w:color="auto"/>
        <w:bottom w:val="none" w:sz="0" w:space="0" w:color="auto"/>
        <w:right w:val="none" w:sz="0" w:space="0" w:color="auto"/>
      </w:divBdr>
    </w:div>
    <w:div w:id="1364942973">
      <w:bodyDiv w:val="1"/>
      <w:marLeft w:val="0"/>
      <w:marRight w:val="0"/>
      <w:marTop w:val="0"/>
      <w:marBottom w:val="0"/>
      <w:divBdr>
        <w:top w:val="none" w:sz="0" w:space="0" w:color="auto"/>
        <w:left w:val="none" w:sz="0" w:space="0" w:color="auto"/>
        <w:bottom w:val="none" w:sz="0" w:space="0" w:color="auto"/>
        <w:right w:val="none" w:sz="0" w:space="0" w:color="auto"/>
      </w:divBdr>
    </w:div>
    <w:div w:id="186601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harsh.kc@gmail.com"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harsha.kc@outlook.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linkedin.com/in/harsha-kumar-prince2-agi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sha.kumar\AppData\Roaming\Microsoft\Templates\ATS%20classic%20H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92E3205D8141989F93669CAA739900"/>
        <w:category>
          <w:name w:val="General"/>
          <w:gallery w:val="placeholder"/>
        </w:category>
        <w:types>
          <w:type w:val="bbPlcHdr"/>
        </w:types>
        <w:behaviors>
          <w:behavior w:val="content"/>
        </w:behaviors>
        <w:guid w:val="{A6150CB5-A39C-4314-8A0D-03129EF833B2}"/>
      </w:docPartPr>
      <w:docPartBody>
        <w:p w:rsidR="00780C75" w:rsidRDefault="00000000">
          <w:pPr>
            <w:pStyle w:val="6892E3205D8141989F93669CAA739900"/>
          </w:pPr>
          <w:r w:rsidRPr="00F177A3">
            <w:rPr>
              <w:rStyle w:val="Shade"/>
            </w:rPr>
            <w:t>Experience</w:t>
          </w:r>
        </w:p>
      </w:docPartBody>
    </w:docPart>
    <w:docPart>
      <w:docPartPr>
        <w:name w:val="5FA0FBE7C6D242EA898247D002451CC5"/>
        <w:category>
          <w:name w:val="General"/>
          <w:gallery w:val="placeholder"/>
        </w:category>
        <w:types>
          <w:type w:val="bbPlcHdr"/>
        </w:types>
        <w:behaviors>
          <w:behavior w:val="content"/>
        </w:behaviors>
        <w:guid w:val="{6CE611B4-E3DB-4A69-8195-D7D143E969E5}"/>
      </w:docPartPr>
      <w:docPartBody>
        <w:p w:rsidR="00780C75" w:rsidRDefault="00000000">
          <w:pPr>
            <w:pStyle w:val="5FA0FBE7C6D242EA898247D002451CC5"/>
          </w:pPr>
          <w:r w:rsidRPr="00F177A3">
            <w:rPr>
              <w:rStyle w:val="Shade"/>
            </w:rPr>
            <w:t>Education</w:t>
          </w:r>
        </w:p>
      </w:docPartBody>
    </w:docPart>
    <w:docPart>
      <w:docPartPr>
        <w:name w:val="DFD4918C62FE477FB9FAE233C79DA344"/>
        <w:category>
          <w:name w:val="General"/>
          <w:gallery w:val="placeholder"/>
        </w:category>
        <w:types>
          <w:type w:val="bbPlcHdr"/>
        </w:types>
        <w:behaviors>
          <w:behavior w:val="content"/>
        </w:behaviors>
        <w:guid w:val="{494D438F-A6FC-4F23-A182-CC69EC1B41FD}"/>
      </w:docPartPr>
      <w:docPartBody>
        <w:p w:rsidR="00780C75" w:rsidRDefault="00000000">
          <w:pPr>
            <w:pStyle w:val="DFD4918C62FE477FB9FAE233C79DA344"/>
          </w:pPr>
          <w:r w:rsidRPr="00F177A3">
            <w:rPr>
              <w:rStyle w:val="Shade"/>
            </w:rPr>
            <w:t>Activities</w:t>
          </w:r>
        </w:p>
      </w:docPartBody>
    </w:docPart>
    <w:docPart>
      <w:docPartPr>
        <w:name w:val="22F78034F7954DBFB85C7386076F384C"/>
        <w:category>
          <w:name w:val="General"/>
          <w:gallery w:val="placeholder"/>
        </w:category>
        <w:types>
          <w:type w:val="bbPlcHdr"/>
        </w:types>
        <w:behaviors>
          <w:behavior w:val="content"/>
        </w:behaviors>
        <w:guid w:val="{E2E91F0E-6AC4-43F1-AB52-A17096C53EDA}"/>
      </w:docPartPr>
      <w:docPartBody>
        <w:p w:rsidR="00780C75" w:rsidRDefault="00000000">
          <w:pPr>
            <w:pStyle w:val="22F78034F7954DBFB85C7386076F384C"/>
          </w:pPr>
          <w:r w:rsidRPr="007E705E">
            <w:t>Environmental conservation</w:t>
          </w:r>
        </w:p>
      </w:docPartBody>
    </w:docPart>
    <w:docPart>
      <w:docPartPr>
        <w:name w:val="BD771C4B6D32488B9B330929917A6821"/>
        <w:category>
          <w:name w:val="General"/>
          <w:gallery w:val="placeholder"/>
        </w:category>
        <w:types>
          <w:type w:val="bbPlcHdr"/>
        </w:types>
        <w:behaviors>
          <w:behavior w:val="content"/>
        </w:behaviors>
        <w:guid w:val="{6D4C03E5-66DE-4301-BFE7-4EE01005B2DC}"/>
      </w:docPartPr>
      <w:docPartBody>
        <w:p w:rsidR="00780C75" w:rsidRDefault="00000000">
          <w:pPr>
            <w:pStyle w:val="BD771C4B6D32488B9B330929917A6821"/>
          </w:pPr>
          <w:r w:rsidRPr="007E705E">
            <w:t>Art</w:t>
          </w:r>
        </w:p>
      </w:docPartBody>
    </w:docPart>
    <w:docPart>
      <w:docPartPr>
        <w:name w:val="44DC18A3C5E344D781BBF8F34B9734E2"/>
        <w:category>
          <w:name w:val="General"/>
          <w:gallery w:val="placeholder"/>
        </w:category>
        <w:types>
          <w:type w:val="bbPlcHdr"/>
        </w:types>
        <w:behaviors>
          <w:behavior w:val="content"/>
        </w:behaviors>
        <w:guid w:val="{4A51DF5B-88D7-47C5-885D-41D3A9054C79}"/>
      </w:docPartPr>
      <w:docPartBody>
        <w:p w:rsidR="00780C75" w:rsidRDefault="00000000">
          <w:pPr>
            <w:pStyle w:val="44DC18A3C5E344D781BBF8F34B9734E2"/>
          </w:pPr>
          <w:r w:rsidRPr="007E705E">
            <w:t>Travel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SansPro-Regula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E15"/>
    <w:rsid w:val="000B55CB"/>
    <w:rsid w:val="000C2BF5"/>
    <w:rsid w:val="00114BFF"/>
    <w:rsid w:val="00227F90"/>
    <w:rsid w:val="00477790"/>
    <w:rsid w:val="004B074B"/>
    <w:rsid w:val="005B1BA1"/>
    <w:rsid w:val="00663EC6"/>
    <w:rsid w:val="006A3B20"/>
    <w:rsid w:val="006D3769"/>
    <w:rsid w:val="006D726A"/>
    <w:rsid w:val="006E631F"/>
    <w:rsid w:val="007404E2"/>
    <w:rsid w:val="00780C75"/>
    <w:rsid w:val="007970CE"/>
    <w:rsid w:val="007E137A"/>
    <w:rsid w:val="0083274D"/>
    <w:rsid w:val="008C5DCD"/>
    <w:rsid w:val="008D143B"/>
    <w:rsid w:val="00984116"/>
    <w:rsid w:val="00A9287E"/>
    <w:rsid w:val="00AF1ED4"/>
    <w:rsid w:val="00CC3796"/>
    <w:rsid w:val="00CE35B9"/>
    <w:rsid w:val="00CF2F07"/>
    <w:rsid w:val="00D21188"/>
    <w:rsid w:val="00D21E15"/>
    <w:rsid w:val="00DD3FC7"/>
    <w:rsid w:val="00E70083"/>
    <w:rsid w:val="00FD5C9C"/>
    <w:rsid w:val="00FF0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hade">
    <w:name w:val="Shade"/>
    <w:uiPriority w:val="1"/>
    <w:qFormat/>
    <w:rsid w:val="00D21E15"/>
    <w:rPr>
      <w:bdr w:val="none" w:sz="0" w:space="0" w:color="auto"/>
      <w:shd w:val="clear" w:color="auto" w:fill="FFC000" w:themeFill="accent4"/>
    </w:rPr>
  </w:style>
  <w:style w:type="paragraph" w:customStyle="1" w:styleId="6892E3205D8141989F93669CAA739900">
    <w:name w:val="6892E3205D8141989F93669CAA739900"/>
  </w:style>
  <w:style w:type="paragraph" w:customStyle="1" w:styleId="5FA0FBE7C6D242EA898247D002451CC5">
    <w:name w:val="5FA0FBE7C6D242EA898247D002451CC5"/>
  </w:style>
  <w:style w:type="paragraph" w:customStyle="1" w:styleId="DFD4918C62FE477FB9FAE233C79DA344">
    <w:name w:val="DFD4918C62FE477FB9FAE233C79DA344"/>
  </w:style>
  <w:style w:type="paragraph" w:customStyle="1" w:styleId="22F78034F7954DBFB85C7386076F384C">
    <w:name w:val="22F78034F7954DBFB85C7386076F384C"/>
  </w:style>
  <w:style w:type="paragraph" w:customStyle="1" w:styleId="BD771C4B6D32488B9B330929917A6821">
    <w:name w:val="BD771C4B6D32488B9B330929917A6821"/>
  </w:style>
  <w:style w:type="paragraph" w:customStyle="1" w:styleId="44DC18A3C5E344D781BBF8F34B9734E2">
    <w:name w:val="44DC18A3C5E344D781BBF8F34B9734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3.xml><?xml version="1.0" encoding="utf-8"?>
<ds:datastoreItem xmlns:ds="http://schemas.openxmlformats.org/officeDocument/2006/customXml" ds:itemID="{4C5564C3-79C3-4A5A-A9FD-54C6AE4B0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customXml/itemProps5.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classic HR resume</Template>
  <TotalTime>0</TotalTime>
  <Pages>1</Pages>
  <Words>3882</Words>
  <Characters>22131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2024-03-23T08:32:00Z</dcterms:created>
  <dcterms:modified xsi:type="dcterms:W3CDTF">2024-05-10T07:56:00Z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